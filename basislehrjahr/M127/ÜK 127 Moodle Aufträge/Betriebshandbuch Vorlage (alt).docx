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AFF" w:rsidRPr="00214AFF" w:rsidRDefault="00214AFF" w:rsidP="00214AFF">
      <w:pPr>
        <w:rPr>
          <w:b/>
          <w:sz w:val="42"/>
          <w:szCs w:val="42"/>
        </w:rPr>
      </w:pPr>
      <w:bookmarkStart w:id="0" w:name="_Toc436145550"/>
      <w:r w:rsidRPr="00214AFF">
        <w:rPr>
          <w:b/>
          <w:sz w:val="42"/>
          <w:szCs w:val="42"/>
        </w:rPr>
        <w:t>Leistungsbeurteilung</w:t>
      </w:r>
    </w:p>
    <w:tbl>
      <w:tblPr>
        <w:tblStyle w:val="BbcLinksbndig"/>
        <w:tblW w:w="0" w:type="auto"/>
        <w:tblLook w:val="04A0" w:firstRow="1" w:lastRow="0" w:firstColumn="1" w:lastColumn="0" w:noHBand="0" w:noVBand="1"/>
      </w:tblPr>
      <w:tblGrid>
        <w:gridCol w:w="2722"/>
        <w:gridCol w:w="6452"/>
      </w:tblGrid>
      <w:tr w:rsidR="0007616F" w:rsidTr="00B91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B9185E">
            <w:pPr>
              <w:pStyle w:val="Tabelle"/>
            </w:pPr>
            <w:r>
              <w:t>Modulnummer</w:t>
            </w:r>
          </w:p>
        </w:tc>
        <w:tc>
          <w:tcPr>
            <w:tcW w:w="6452" w:type="dxa"/>
          </w:tcPr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127</w:t>
            </w:r>
          </w:p>
        </w:tc>
      </w:tr>
      <w:tr w:rsidR="0007616F" w:rsidTr="00B91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B9185E">
            <w:pPr>
              <w:pStyle w:val="Tabelle"/>
            </w:pPr>
            <w:r>
              <w:t>Modulbezeichnung</w:t>
            </w:r>
          </w:p>
        </w:tc>
        <w:tc>
          <w:tcPr>
            <w:tcW w:w="6452" w:type="dxa"/>
          </w:tcPr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6ECA">
              <w:t>Server betreiben</w:t>
            </w:r>
          </w:p>
        </w:tc>
      </w:tr>
      <w:tr w:rsidR="0007616F" w:rsidTr="00B91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B9185E">
            <w:pPr>
              <w:pStyle w:val="Tabelle"/>
            </w:pPr>
            <w:r>
              <w:t xml:space="preserve">zugrundeliegende </w:t>
            </w:r>
            <w:r w:rsidRPr="00265876">
              <w:t>LBV:</w:t>
            </w:r>
          </w:p>
        </w:tc>
        <w:tc>
          <w:tcPr>
            <w:tcW w:w="6452" w:type="dxa"/>
          </w:tcPr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6ECA">
              <w:t xml:space="preserve">LBV </w:t>
            </w:r>
            <w:r>
              <w:t>Modul 127-6</w:t>
            </w:r>
          </w:p>
        </w:tc>
      </w:tr>
      <w:tr w:rsidR="0007616F" w:rsidTr="00B91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B9185E">
            <w:pPr>
              <w:pStyle w:val="Tabelle"/>
            </w:pPr>
            <w:r w:rsidRPr="00265876">
              <w:t>Punkteverteilung:</w:t>
            </w:r>
          </w:p>
        </w:tc>
        <w:tc>
          <w:tcPr>
            <w:tcW w:w="6452" w:type="dxa"/>
          </w:tcPr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Teil 2</w:t>
            </w:r>
            <w:r w:rsidRPr="00F66DA1">
              <w:t xml:space="preserve">: </w:t>
            </w:r>
            <w:r>
              <w:t>Praxisorientierte Fragen</w:t>
            </w:r>
          </w:p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616F" w:rsidTr="00B91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B9185E">
            <w:pPr>
              <w:pStyle w:val="Tabelle"/>
            </w:pPr>
            <w:r w:rsidRPr="00265876">
              <w:t>Erstellungsdatum:</w:t>
            </w:r>
          </w:p>
        </w:tc>
        <w:tc>
          <w:tcPr>
            <w:tcW w:w="6452" w:type="dxa"/>
          </w:tcPr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08.12.2017</w:t>
            </w:r>
          </w:p>
        </w:tc>
      </w:tr>
      <w:tr w:rsidR="0007616F" w:rsidTr="00B91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B9185E">
            <w:pPr>
              <w:pStyle w:val="Tabelle"/>
            </w:pPr>
            <w:r>
              <w:t>Version</w:t>
            </w:r>
            <w:r w:rsidRPr="00265876">
              <w:t>:</w:t>
            </w:r>
          </w:p>
        </w:tc>
        <w:tc>
          <w:tcPr>
            <w:tcW w:w="6452" w:type="dxa"/>
          </w:tcPr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V1.00</w:t>
            </w:r>
          </w:p>
        </w:tc>
      </w:tr>
      <w:tr w:rsidR="0007616F" w:rsidTr="00B91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B9185E">
            <w:pPr>
              <w:pStyle w:val="Tabelle"/>
            </w:pPr>
            <w:r w:rsidRPr="00265876">
              <w:t>Autor</w:t>
            </w:r>
            <w:r>
              <w:t>en</w:t>
            </w:r>
            <w:r w:rsidRPr="00265876">
              <w:t>:</w:t>
            </w:r>
          </w:p>
        </w:tc>
        <w:tc>
          <w:tcPr>
            <w:tcW w:w="6452" w:type="dxa"/>
          </w:tcPr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Kevin Wyer und  Marc </w:t>
            </w:r>
            <w:proofErr w:type="spellStart"/>
            <w:r>
              <w:t>Grimbühler</w:t>
            </w:r>
            <w:proofErr w:type="spellEnd"/>
            <w:r>
              <w:t>, ICT Berufsbildungscenter AG</w:t>
            </w:r>
          </w:p>
        </w:tc>
      </w:tr>
      <w:tr w:rsidR="0007616F" w:rsidTr="00B91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Pr="00265876" w:rsidRDefault="0007616F" w:rsidP="00B9185E">
            <w:pPr>
              <w:pStyle w:val="Tabelle"/>
            </w:pPr>
            <w:r>
              <w:t>Datum der Überprüfung</w:t>
            </w:r>
            <w:r w:rsidRPr="00265876">
              <w:t>:</w:t>
            </w:r>
          </w:p>
        </w:tc>
        <w:tc>
          <w:tcPr>
            <w:tcW w:w="6452" w:type="dxa"/>
          </w:tcPr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616F" w:rsidTr="00B91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07616F" w:rsidRDefault="0007616F" w:rsidP="00B9185E">
            <w:pPr>
              <w:pStyle w:val="Tabelle"/>
            </w:pPr>
            <w:r>
              <w:t>Überprüft durch:</w:t>
            </w:r>
          </w:p>
        </w:tc>
        <w:tc>
          <w:tcPr>
            <w:tcW w:w="6452" w:type="dxa"/>
          </w:tcPr>
          <w:p w:rsidR="0007616F" w:rsidRPr="00F66DA1" w:rsidRDefault="0007616F" w:rsidP="00B9185E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Pfund, Post</w:t>
            </w:r>
          </w:p>
        </w:tc>
      </w:tr>
    </w:tbl>
    <w:p w:rsidR="00214AFF" w:rsidRPr="00214AFF" w:rsidRDefault="00214AFF" w:rsidP="00214AFF">
      <w:pPr>
        <w:rPr>
          <w:b/>
          <w:sz w:val="42"/>
          <w:szCs w:val="42"/>
        </w:rPr>
      </w:pPr>
      <w:r w:rsidRPr="00214AFF">
        <w:rPr>
          <w:b/>
          <w:sz w:val="42"/>
          <w:szCs w:val="42"/>
        </w:rPr>
        <w:t>Persönliche Angaben der lernenden Person</w:t>
      </w:r>
    </w:p>
    <w:tbl>
      <w:tblPr>
        <w:tblStyle w:val="BbcLinksbndig"/>
        <w:tblW w:w="0" w:type="auto"/>
        <w:tblLook w:val="04A0" w:firstRow="1" w:lastRow="0" w:firstColumn="1" w:lastColumn="0" w:noHBand="0" w:noVBand="1"/>
      </w:tblPr>
      <w:tblGrid>
        <w:gridCol w:w="2722"/>
        <w:gridCol w:w="6452"/>
      </w:tblGrid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Vorname und Name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Lehrbetrieb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Gruppe / Kursnummer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Prüfungsdatum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Prüfungsort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4AFF" w:rsidRPr="00EB24E2" w:rsidTr="0021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2" w:type="dxa"/>
          </w:tcPr>
          <w:p w:rsidR="00214AFF" w:rsidRPr="00EB24E2" w:rsidRDefault="00214AFF" w:rsidP="00214AFF">
            <w:pPr>
              <w:pStyle w:val="Tabelle"/>
            </w:pPr>
            <w:r w:rsidRPr="00EB24E2">
              <w:t>Note</w:t>
            </w:r>
          </w:p>
        </w:tc>
        <w:tc>
          <w:tcPr>
            <w:tcW w:w="6452" w:type="dxa"/>
          </w:tcPr>
          <w:p w:rsidR="00214AFF" w:rsidRPr="00EB24E2" w:rsidRDefault="00214AFF" w:rsidP="00214AFF">
            <w:pPr>
              <w:pStyle w:val="Tabel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14AFF" w:rsidRPr="00EB24E2" w:rsidRDefault="00214AFF" w:rsidP="00214AFF">
      <w:pPr>
        <w:spacing w:after="160" w:line="259" w:lineRule="auto"/>
        <w:rPr>
          <w:rFonts w:cstheme="majorBidi"/>
          <w:b/>
          <w:color w:val="000000" w:themeColor="text1"/>
          <w:sz w:val="40"/>
          <w:szCs w:val="42"/>
        </w:rPr>
      </w:pPr>
    </w:p>
    <w:p w:rsidR="00214AFF" w:rsidRDefault="00214AFF">
      <w:pPr>
        <w:spacing w:after="160" w:line="259" w:lineRule="auto"/>
        <w:rPr>
          <w:sz w:val="20"/>
        </w:rPr>
      </w:pPr>
      <w:r>
        <w:rPr>
          <w:sz w:val="20"/>
        </w:rPr>
        <w:br w:type="page"/>
      </w:r>
    </w:p>
    <w:sdt>
      <w:sdtPr>
        <w:rPr>
          <w:sz w:val="20"/>
        </w:rPr>
        <w:id w:val="110328202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4A2286" w:rsidRPr="00EB24E2" w:rsidRDefault="004A2286" w:rsidP="00246F7D">
          <w:pPr>
            <w:pStyle w:val="Liste"/>
            <w:rPr>
              <w:sz w:val="20"/>
            </w:rPr>
          </w:pPr>
          <w:r w:rsidRPr="00EB24E2">
            <w:rPr>
              <w:noProof/>
              <w:sz w:val="20"/>
              <w:lang w:eastAsia="de-CH"/>
            </w:rPr>
            <w:drawing>
              <wp:anchor distT="0" distB="0" distL="114300" distR="114300" simplePos="0" relativeHeight="251718656" behindDoc="1" locked="0" layoutInCell="1" allowOverlap="1" wp14:anchorId="35286FD4" wp14:editId="6B56F5AC">
                <wp:simplePos x="0" y="0"/>
                <wp:positionH relativeFrom="column">
                  <wp:posOffset>-5770924</wp:posOffset>
                </wp:positionH>
                <wp:positionV relativeFrom="paragraph">
                  <wp:posOffset>-877505</wp:posOffset>
                </wp:positionV>
                <wp:extent cx="18418315" cy="8182304"/>
                <wp:effectExtent l="0" t="0" r="3175" b="9525"/>
                <wp:wrapNone/>
                <wp:docPr id="17" name="Bild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18315" cy="81823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B24E2">
            <w:rPr>
              <w:noProof/>
              <w:sz w:val="20"/>
              <w:lang w:eastAsia="de-CH"/>
            </w:rPr>
            <w:drawing>
              <wp:anchor distT="0" distB="0" distL="114300" distR="114300" simplePos="0" relativeHeight="251720704" behindDoc="0" locked="0" layoutInCell="1" allowOverlap="1" wp14:anchorId="021BC9A4" wp14:editId="7F133951">
                <wp:simplePos x="0" y="0"/>
                <wp:positionH relativeFrom="column">
                  <wp:posOffset>-720090</wp:posOffset>
                </wp:positionH>
                <wp:positionV relativeFrom="paragraph">
                  <wp:posOffset>8666686</wp:posOffset>
                </wp:positionV>
                <wp:extent cx="3752491" cy="1291590"/>
                <wp:effectExtent l="0" t="0" r="0" b="3810"/>
                <wp:wrapNone/>
                <wp:docPr id="7" name="Grafik 7" descr="Y:\_Projekte\062 - Bbc ReDesign\_Finals\Vorlagen\Booklets\Word\BookletFron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Y:\_Projekte\062 - Bbc ReDesign\_Finals\Vorlagen\Booklets\Word\BookletFront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80916" r="21548"/>
                        <a:stretch/>
                      </pic:blipFill>
                      <pic:spPr bwMode="auto">
                        <a:xfrm>
                          <a:off x="0" y="0"/>
                          <a:ext cx="3752491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B24E2">
            <w:rPr>
              <w:noProof/>
              <w:sz w:val="20"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719680" behindDoc="0" locked="0" layoutInCell="1" allowOverlap="1" wp14:anchorId="1F8AE718" wp14:editId="2ED04848">
                    <wp:simplePos x="0" y="0"/>
                    <wp:positionH relativeFrom="column">
                      <wp:posOffset>-58420</wp:posOffset>
                    </wp:positionH>
                    <wp:positionV relativeFrom="paragraph">
                      <wp:posOffset>7592695</wp:posOffset>
                    </wp:positionV>
                    <wp:extent cx="6006662" cy="1241946"/>
                    <wp:effectExtent l="0" t="0" r="0" b="0"/>
                    <wp:wrapNone/>
                    <wp:docPr id="15" name="Textfeld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06662" cy="12419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501CF8" w:rsidRPr="008562FE" w:rsidRDefault="00501CF8" w:rsidP="005C7CA2">
                                <w:pPr>
                                  <w:pStyle w:val="TitelTitelseite"/>
                                </w:pPr>
                                <w:r>
                                  <w:t>Betriebsdokumentation</w:t>
                                </w:r>
                              </w:p>
                              <w:p w:rsidR="00501CF8" w:rsidRDefault="00501CF8" w:rsidP="005C7CA2">
                                <w:pPr>
                                  <w:pStyle w:val="UntertitelTitelseite"/>
                                </w:pPr>
                                <w:r>
                                  <w:t>Einer Systemumgebung</w:t>
                                </w:r>
                              </w:p>
                              <w:p w:rsidR="00501CF8" w:rsidRPr="00963DB7" w:rsidRDefault="00501CF8" w:rsidP="00834E6C">
                                <w:pPr>
                                  <w:pStyle w:val="UntertitelTitelseite"/>
                                  <w:spacing w:line="400" w:lineRule="exac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</w:rPr>
                                  <w:t>Version 1.0.0, 7</w:t>
                                </w:r>
                                <w:r w:rsidRPr="00963DB7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. 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</w:rPr>
                                  <w:t>Dezember 2017</w:t>
                                </w:r>
                              </w:p>
                              <w:p w:rsidR="00501CF8" w:rsidRPr="00963DB7" w:rsidRDefault="00501CF8" w:rsidP="00834E6C">
                                <w:pPr>
                                  <w:pStyle w:val="UntertitelTitelseite"/>
                                  <w:spacing w:line="400" w:lineRule="exact"/>
                                  <w:rPr>
                                    <w:color w:val="000000" w:themeColor="text1"/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8AE7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" o:spid="_x0000_s1026" type="#_x0000_t202" style="position:absolute;left:0;text-align:left;margin-left:-4.6pt;margin-top:597.85pt;width:472.95pt;height:97.8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" filled="f" stroked="f" strokeweight=".5pt">
                    <v:textbox>
                      <w:txbxContent>
                        <w:p w:rsidR="00501CF8" w:rsidRPr="008562FE" w:rsidRDefault="00501CF8" w:rsidP="005C7CA2">
                          <w:pPr>
                            <w:pStyle w:val="TitelTitelseite"/>
                          </w:pPr>
                          <w:r>
                            <w:t>Betriebsdokumentation</w:t>
                          </w:r>
                        </w:p>
                        <w:p w:rsidR="00501CF8" w:rsidRDefault="00501CF8" w:rsidP="005C7CA2">
                          <w:pPr>
                            <w:pStyle w:val="UntertitelTitelseite"/>
                          </w:pPr>
                          <w:r>
                            <w:t>Einer Systemumgebung</w:t>
                          </w:r>
                        </w:p>
                        <w:p w:rsidR="00501CF8" w:rsidRPr="00963DB7" w:rsidRDefault="00501CF8" w:rsidP="00834E6C">
                          <w:pPr>
                            <w:pStyle w:val="UntertitelTitelseite"/>
                            <w:spacing w:line="400" w:lineRule="exact"/>
                            <w:rPr>
                              <w:color w:val="000000" w:themeColor="text1"/>
                              <w:sz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</w:rPr>
                            <w:t>Version 1.0.0, 7</w:t>
                          </w:r>
                          <w:r w:rsidRPr="00963DB7">
                            <w:rPr>
                              <w:color w:val="000000" w:themeColor="text1"/>
                              <w:sz w:val="24"/>
                            </w:rPr>
                            <w:t xml:space="preserve">. </w:t>
                          </w:r>
                          <w:r>
                            <w:rPr>
                              <w:color w:val="000000" w:themeColor="text1"/>
                              <w:sz w:val="24"/>
                            </w:rPr>
                            <w:t>Dezember 2017</w:t>
                          </w:r>
                        </w:p>
                        <w:p w:rsidR="00501CF8" w:rsidRPr="00963DB7" w:rsidRDefault="00501CF8" w:rsidP="00834E6C">
                          <w:pPr>
                            <w:pStyle w:val="UntertitelTitelseite"/>
                            <w:spacing w:line="400" w:lineRule="exact"/>
                            <w:rPr>
                              <w:color w:val="000000" w:themeColor="text1"/>
                              <w:sz w:val="24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EB24E2">
            <w:rPr>
              <w:noProof/>
              <w:sz w:val="20"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0771AD5A" wp14:editId="2F141C34">
                    <wp:simplePos x="0" y="0"/>
                    <wp:positionH relativeFrom="page">
                      <wp:posOffset>0</wp:posOffset>
                    </wp:positionH>
                    <wp:positionV relativeFrom="paragraph">
                      <wp:posOffset>5711825</wp:posOffset>
                    </wp:positionV>
                    <wp:extent cx="7583170" cy="4303395"/>
                    <wp:effectExtent l="0" t="0" r="0" b="1905"/>
                    <wp:wrapNone/>
                    <wp:docPr id="16" name="Rechteck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83170" cy="4303395"/>
                            </a:xfrm>
                            <a:custGeom>
                              <a:avLst/>
                              <a:gdLst>
                                <a:gd name="connsiteX0" fmla="*/ 0 w 4319270"/>
                                <a:gd name="connsiteY0" fmla="*/ 0 h 2379980"/>
                                <a:gd name="connsiteX1" fmla="*/ 4319270 w 4319270"/>
                                <a:gd name="connsiteY1" fmla="*/ 0 h 2379980"/>
                                <a:gd name="connsiteX2" fmla="*/ 4319270 w 4319270"/>
                                <a:gd name="connsiteY2" fmla="*/ 2379980 h 2379980"/>
                                <a:gd name="connsiteX3" fmla="*/ 0 w 4319270"/>
                                <a:gd name="connsiteY3" fmla="*/ 2379980 h 2379980"/>
                                <a:gd name="connsiteX4" fmla="*/ 0 w 4319270"/>
                                <a:gd name="connsiteY4" fmla="*/ 0 h 2379980"/>
                                <a:gd name="connsiteX0" fmla="*/ 0 w 5186374"/>
                                <a:gd name="connsiteY0" fmla="*/ 0 h 6037580"/>
                                <a:gd name="connsiteX1" fmla="*/ 5186374 w 5186374"/>
                                <a:gd name="connsiteY1" fmla="*/ 3657600 h 6037580"/>
                                <a:gd name="connsiteX2" fmla="*/ 5186374 w 5186374"/>
                                <a:gd name="connsiteY2" fmla="*/ 6037580 h 6037580"/>
                                <a:gd name="connsiteX3" fmla="*/ 867104 w 5186374"/>
                                <a:gd name="connsiteY3" fmla="*/ 6037580 h 6037580"/>
                                <a:gd name="connsiteX4" fmla="*/ 0 w 5186374"/>
                                <a:gd name="connsiteY4" fmla="*/ 0 h 6037580"/>
                                <a:gd name="connsiteX0" fmla="*/ 0 w 7566827"/>
                                <a:gd name="connsiteY0" fmla="*/ 0 h 6037580"/>
                                <a:gd name="connsiteX1" fmla="*/ 7566827 w 7566827"/>
                                <a:gd name="connsiteY1" fmla="*/ 0 h 6037580"/>
                                <a:gd name="connsiteX2" fmla="*/ 5186374 w 7566827"/>
                                <a:gd name="connsiteY2" fmla="*/ 6037580 h 6037580"/>
                                <a:gd name="connsiteX3" fmla="*/ 867104 w 7566827"/>
                                <a:gd name="connsiteY3" fmla="*/ 6037580 h 6037580"/>
                                <a:gd name="connsiteX4" fmla="*/ 0 w 7566827"/>
                                <a:gd name="connsiteY4" fmla="*/ 0 h 6037580"/>
                                <a:gd name="connsiteX0" fmla="*/ 0 w 7566827"/>
                                <a:gd name="connsiteY0" fmla="*/ 0 h 7377367"/>
                                <a:gd name="connsiteX1" fmla="*/ 7566827 w 7566827"/>
                                <a:gd name="connsiteY1" fmla="*/ 0 h 7377367"/>
                                <a:gd name="connsiteX2" fmla="*/ 7519526 w 7566827"/>
                                <a:gd name="connsiteY2" fmla="*/ 7377367 h 7377367"/>
                                <a:gd name="connsiteX3" fmla="*/ 867104 w 7566827"/>
                                <a:gd name="connsiteY3" fmla="*/ 6037580 h 7377367"/>
                                <a:gd name="connsiteX4" fmla="*/ 0 w 7566827"/>
                                <a:gd name="connsiteY4" fmla="*/ 0 h 7377367"/>
                                <a:gd name="connsiteX0" fmla="*/ 0 w 7566827"/>
                                <a:gd name="connsiteY0" fmla="*/ 0 h 7377367"/>
                                <a:gd name="connsiteX1" fmla="*/ 7566827 w 7566827"/>
                                <a:gd name="connsiteY1" fmla="*/ 0 h 7377367"/>
                                <a:gd name="connsiteX2" fmla="*/ 7519526 w 7566827"/>
                                <a:gd name="connsiteY2" fmla="*/ 7377367 h 7377367"/>
                                <a:gd name="connsiteX3" fmla="*/ 867104 w 7566827"/>
                                <a:gd name="connsiteY3" fmla="*/ 6037580 h 7377367"/>
                                <a:gd name="connsiteX4" fmla="*/ 630550 w 7566827"/>
                                <a:gd name="connsiteY4" fmla="*/ 4507776 h 7377367"/>
                                <a:gd name="connsiteX5" fmla="*/ 0 w 7566827"/>
                                <a:gd name="connsiteY5" fmla="*/ 0 h 7377367"/>
                                <a:gd name="connsiteX0" fmla="*/ 15797 w 7582624"/>
                                <a:gd name="connsiteY0" fmla="*/ 0 h 7770650"/>
                                <a:gd name="connsiteX1" fmla="*/ 7582624 w 7582624"/>
                                <a:gd name="connsiteY1" fmla="*/ 0 h 7770650"/>
                                <a:gd name="connsiteX2" fmla="*/ 7535323 w 7582624"/>
                                <a:gd name="connsiteY2" fmla="*/ 7377367 h 7770650"/>
                                <a:gd name="connsiteX3" fmla="*/ 882901 w 7582624"/>
                                <a:gd name="connsiteY3" fmla="*/ 6037580 h 7770650"/>
                                <a:gd name="connsiteX4" fmla="*/ 0 w 7582624"/>
                                <a:gd name="connsiteY4" fmla="*/ 7770650 h 7770650"/>
                                <a:gd name="connsiteX5" fmla="*/ 15797 w 7582624"/>
                                <a:gd name="connsiteY5" fmla="*/ 0 h 7770650"/>
                                <a:gd name="connsiteX0" fmla="*/ 15797 w 7582624"/>
                                <a:gd name="connsiteY0" fmla="*/ 0 h 9142688"/>
                                <a:gd name="connsiteX1" fmla="*/ 7582624 w 7582624"/>
                                <a:gd name="connsiteY1" fmla="*/ 0 h 9142688"/>
                                <a:gd name="connsiteX2" fmla="*/ 7535323 w 7582624"/>
                                <a:gd name="connsiteY2" fmla="*/ 7377367 h 9142688"/>
                                <a:gd name="connsiteX3" fmla="*/ 583378 w 7582624"/>
                                <a:gd name="connsiteY3" fmla="*/ 9142688 h 9142688"/>
                                <a:gd name="connsiteX4" fmla="*/ 0 w 7582624"/>
                                <a:gd name="connsiteY4" fmla="*/ 7770650 h 9142688"/>
                                <a:gd name="connsiteX5" fmla="*/ 15797 w 7582624"/>
                                <a:gd name="connsiteY5" fmla="*/ 0 h 9142688"/>
                                <a:gd name="connsiteX0" fmla="*/ 15797 w 7582624"/>
                                <a:gd name="connsiteY0" fmla="*/ 0 h 8827445"/>
                                <a:gd name="connsiteX1" fmla="*/ 7582624 w 7582624"/>
                                <a:gd name="connsiteY1" fmla="*/ 0 h 8827445"/>
                                <a:gd name="connsiteX2" fmla="*/ 7535323 w 7582624"/>
                                <a:gd name="connsiteY2" fmla="*/ 7377367 h 8827445"/>
                                <a:gd name="connsiteX3" fmla="*/ 441499 w 7582624"/>
                                <a:gd name="connsiteY3" fmla="*/ 8827445 h 8827445"/>
                                <a:gd name="connsiteX4" fmla="*/ 0 w 7582624"/>
                                <a:gd name="connsiteY4" fmla="*/ 7770650 h 8827445"/>
                                <a:gd name="connsiteX5" fmla="*/ 15797 w 7582624"/>
                                <a:gd name="connsiteY5" fmla="*/ 0 h 8827445"/>
                                <a:gd name="connsiteX0" fmla="*/ 15797 w 7582624"/>
                                <a:gd name="connsiteY0" fmla="*/ 0 h 8827445"/>
                                <a:gd name="connsiteX1" fmla="*/ 7582624 w 7582624"/>
                                <a:gd name="connsiteY1" fmla="*/ 0 h 8827445"/>
                                <a:gd name="connsiteX2" fmla="*/ 7551087 w 7582624"/>
                                <a:gd name="connsiteY2" fmla="*/ 7913259 h 8827445"/>
                                <a:gd name="connsiteX3" fmla="*/ 441499 w 7582624"/>
                                <a:gd name="connsiteY3" fmla="*/ 8827445 h 8827445"/>
                                <a:gd name="connsiteX4" fmla="*/ 0 w 7582624"/>
                                <a:gd name="connsiteY4" fmla="*/ 7770650 h 8827445"/>
                                <a:gd name="connsiteX5" fmla="*/ 15797 w 7582624"/>
                                <a:gd name="connsiteY5" fmla="*/ 0 h 8827445"/>
                                <a:gd name="connsiteX0" fmla="*/ 15797 w 7582624"/>
                                <a:gd name="connsiteY0" fmla="*/ 0 h 9457381"/>
                                <a:gd name="connsiteX1" fmla="*/ 7582624 w 7582624"/>
                                <a:gd name="connsiteY1" fmla="*/ 0 h 9457381"/>
                                <a:gd name="connsiteX2" fmla="*/ 7551087 w 7582624"/>
                                <a:gd name="connsiteY2" fmla="*/ 7913259 h 9457381"/>
                                <a:gd name="connsiteX3" fmla="*/ 0 w 7582624"/>
                                <a:gd name="connsiteY3" fmla="*/ 9457381 h 9457381"/>
                                <a:gd name="connsiteX4" fmla="*/ 0 w 7582624"/>
                                <a:gd name="connsiteY4" fmla="*/ 7770650 h 9457381"/>
                                <a:gd name="connsiteX5" fmla="*/ 15797 w 7582624"/>
                                <a:gd name="connsiteY5" fmla="*/ 0 h 9457381"/>
                                <a:gd name="connsiteX0" fmla="*/ 15797 w 7582624"/>
                                <a:gd name="connsiteY0" fmla="*/ 0 h 9457556"/>
                                <a:gd name="connsiteX1" fmla="*/ 7582624 w 7582624"/>
                                <a:gd name="connsiteY1" fmla="*/ 0 h 9457556"/>
                                <a:gd name="connsiteX2" fmla="*/ 7582624 w 7582624"/>
                                <a:gd name="connsiteY2" fmla="*/ 9457556 h 9457556"/>
                                <a:gd name="connsiteX3" fmla="*/ 0 w 7582624"/>
                                <a:gd name="connsiteY3" fmla="*/ 9457381 h 9457556"/>
                                <a:gd name="connsiteX4" fmla="*/ 0 w 7582624"/>
                                <a:gd name="connsiteY4" fmla="*/ 7770650 h 9457556"/>
                                <a:gd name="connsiteX5" fmla="*/ 15797 w 7582624"/>
                                <a:gd name="connsiteY5" fmla="*/ 0 h 9457556"/>
                                <a:gd name="connsiteX0" fmla="*/ 15797 w 7582624"/>
                                <a:gd name="connsiteY0" fmla="*/ 0 h 9457556"/>
                                <a:gd name="connsiteX1" fmla="*/ 7582624 w 7582624"/>
                                <a:gd name="connsiteY1" fmla="*/ 7286499 h 9457556"/>
                                <a:gd name="connsiteX2" fmla="*/ 7582624 w 7582624"/>
                                <a:gd name="connsiteY2" fmla="*/ 9457556 h 9457556"/>
                                <a:gd name="connsiteX3" fmla="*/ 0 w 7582624"/>
                                <a:gd name="connsiteY3" fmla="*/ 9457381 h 9457556"/>
                                <a:gd name="connsiteX4" fmla="*/ 0 w 7582624"/>
                                <a:gd name="connsiteY4" fmla="*/ 7770650 h 9457556"/>
                                <a:gd name="connsiteX5" fmla="*/ 15797 w 7582624"/>
                                <a:gd name="connsiteY5" fmla="*/ 0 h 9457556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2880153 w 7582624"/>
                                <a:gd name="connsiteY0" fmla="*/ 0 h 4088978"/>
                                <a:gd name="connsiteX1" fmla="*/ 7582624 w 7582624"/>
                                <a:gd name="connsiteY1" fmla="*/ 1917921 h 4088978"/>
                                <a:gd name="connsiteX2" fmla="*/ 7582624 w 7582624"/>
                                <a:gd name="connsiteY2" fmla="*/ 4088978 h 4088978"/>
                                <a:gd name="connsiteX3" fmla="*/ 0 w 7582624"/>
                                <a:gd name="connsiteY3" fmla="*/ 4088803 h 4088978"/>
                                <a:gd name="connsiteX4" fmla="*/ 0 w 7582624"/>
                                <a:gd name="connsiteY4" fmla="*/ 2402072 h 4088978"/>
                                <a:gd name="connsiteX5" fmla="*/ 2880153 w 7582624"/>
                                <a:gd name="connsiteY5" fmla="*/ 0 h 4088978"/>
                                <a:gd name="connsiteX0" fmla="*/ 1800095 w 7582624"/>
                                <a:gd name="connsiteY0" fmla="*/ 826310 h 2171057"/>
                                <a:gd name="connsiteX1" fmla="*/ 7582624 w 7582624"/>
                                <a:gd name="connsiteY1" fmla="*/ 0 h 2171057"/>
                                <a:gd name="connsiteX2" fmla="*/ 7582624 w 7582624"/>
                                <a:gd name="connsiteY2" fmla="*/ 2171057 h 2171057"/>
                                <a:gd name="connsiteX3" fmla="*/ 0 w 7582624"/>
                                <a:gd name="connsiteY3" fmla="*/ 2170882 h 2171057"/>
                                <a:gd name="connsiteX4" fmla="*/ 0 w 7582624"/>
                                <a:gd name="connsiteY4" fmla="*/ 484151 h 2171057"/>
                                <a:gd name="connsiteX5" fmla="*/ 1800095 w 7582624"/>
                                <a:gd name="connsiteY5" fmla="*/ 826310 h 2171057"/>
                                <a:gd name="connsiteX0" fmla="*/ 1800095 w 7582624"/>
                                <a:gd name="connsiteY0" fmla="*/ 1489182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1800095 w 7582624"/>
                                <a:gd name="connsiteY5" fmla="*/ 1489182 h 2833929"/>
                                <a:gd name="connsiteX0" fmla="*/ 720038 w 7582624"/>
                                <a:gd name="connsiteY0" fmla="*/ 1338456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720038 w 7582624"/>
                                <a:gd name="connsiteY5" fmla="*/ 1338456 h 2833929"/>
                                <a:gd name="connsiteX0" fmla="*/ 720038 w 7582624"/>
                                <a:gd name="connsiteY0" fmla="*/ 1808978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720038 w 7582624"/>
                                <a:gd name="connsiteY5" fmla="*/ 1808978 h 2833929"/>
                                <a:gd name="connsiteX0" fmla="*/ 720038 w 7582624"/>
                                <a:gd name="connsiteY0" fmla="*/ 2026143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720038 w 7582624"/>
                                <a:gd name="connsiteY5" fmla="*/ 2026143 h 2833929"/>
                                <a:gd name="connsiteX0" fmla="*/ 420515 w 7582624"/>
                                <a:gd name="connsiteY0" fmla="*/ 978421 h 2833929"/>
                                <a:gd name="connsiteX1" fmla="*/ 7582624 w 7582624"/>
                                <a:gd name="connsiteY1" fmla="*/ 662872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420515 w 7582624"/>
                                <a:gd name="connsiteY5" fmla="*/ 978421 h 2833929"/>
                                <a:gd name="connsiteX0" fmla="*/ 420515 w 7582624"/>
                                <a:gd name="connsiteY0" fmla="*/ 978421 h 2833929"/>
                                <a:gd name="connsiteX1" fmla="*/ 7582624 w 7582624"/>
                                <a:gd name="connsiteY1" fmla="*/ 0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0 h 2833929"/>
                                <a:gd name="connsiteX5" fmla="*/ 420515 w 7582624"/>
                                <a:gd name="connsiteY5" fmla="*/ 978421 h 2833929"/>
                                <a:gd name="connsiteX0" fmla="*/ 420515 w 7582624"/>
                                <a:gd name="connsiteY0" fmla="*/ 1073012 h 2928520"/>
                                <a:gd name="connsiteX1" fmla="*/ 7582624 w 7582624"/>
                                <a:gd name="connsiteY1" fmla="*/ 94591 h 2928520"/>
                                <a:gd name="connsiteX2" fmla="*/ 7582624 w 7582624"/>
                                <a:gd name="connsiteY2" fmla="*/ 2928520 h 2928520"/>
                                <a:gd name="connsiteX3" fmla="*/ 0 w 7582624"/>
                                <a:gd name="connsiteY3" fmla="*/ 2928345 h 2928520"/>
                                <a:gd name="connsiteX4" fmla="*/ 0 w 7582624"/>
                                <a:gd name="connsiteY4" fmla="*/ 0 h 2928520"/>
                                <a:gd name="connsiteX5" fmla="*/ 420515 w 7582624"/>
                                <a:gd name="connsiteY5" fmla="*/ 1073012 h 2928520"/>
                                <a:gd name="connsiteX0" fmla="*/ 331052 w 7582624"/>
                                <a:gd name="connsiteY0" fmla="*/ 806775 h 2928520"/>
                                <a:gd name="connsiteX1" fmla="*/ 7582624 w 7582624"/>
                                <a:gd name="connsiteY1" fmla="*/ 94591 h 2928520"/>
                                <a:gd name="connsiteX2" fmla="*/ 7582624 w 7582624"/>
                                <a:gd name="connsiteY2" fmla="*/ 2928520 h 2928520"/>
                                <a:gd name="connsiteX3" fmla="*/ 0 w 7582624"/>
                                <a:gd name="connsiteY3" fmla="*/ 2928345 h 2928520"/>
                                <a:gd name="connsiteX4" fmla="*/ 0 w 7582624"/>
                                <a:gd name="connsiteY4" fmla="*/ 0 h 2928520"/>
                                <a:gd name="connsiteX5" fmla="*/ 331052 w 7582624"/>
                                <a:gd name="connsiteY5" fmla="*/ 806775 h 2928520"/>
                                <a:gd name="connsiteX0" fmla="*/ 331052 w 7582624"/>
                                <a:gd name="connsiteY0" fmla="*/ 712184 h 2833929"/>
                                <a:gd name="connsiteX1" fmla="*/ 7582624 w 7582624"/>
                                <a:gd name="connsiteY1" fmla="*/ 0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197002 h 2833929"/>
                                <a:gd name="connsiteX5" fmla="*/ 331052 w 7582624"/>
                                <a:gd name="connsiteY5" fmla="*/ 712184 h 2833929"/>
                                <a:gd name="connsiteX0" fmla="*/ 720038 w 7582624"/>
                                <a:gd name="connsiteY0" fmla="*/ 0 h 5091525"/>
                                <a:gd name="connsiteX1" fmla="*/ 7582624 w 7582624"/>
                                <a:gd name="connsiteY1" fmla="*/ 2257596 h 5091525"/>
                                <a:gd name="connsiteX2" fmla="*/ 7582624 w 7582624"/>
                                <a:gd name="connsiteY2" fmla="*/ 5091525 h 5091525"/>
                                <a:gd name="connsiteX3" fmla="*/ 0 w 7582624"/>
                                <a:gd name="connsiteY3" fmla="*/ 5091350 h 5091525"/>
                                <a:gd name="connsiteX4" fmla="*/ 0 w 7582624"/>
                                <a:gd name="connsiteY4" fmla="*/ 2454598 h 5091525"/>
                                <a:gd name="connsiteX5" fmla="*/ 720038 w 7582624"/>
                                <a:gd name="connsiteY5" fmla="*/ 0 h 5091525"/>
                                <a:gd name="connsiteX0" fmla="*/ 720038 w 7582624"/>
                                <a:gd name="connsiteY0" fmla="*/ 769011 h 2833929"/>
                                <a:gd name="connsiteX1" fmla="*/ 7582624 w 7582624"/>
                                <a:gd name="connsiteY1" fmla="*/ 0 h 2833929"/>
                                <a:gd name="connsiteX2" fmla="*/ 7582624 w 7582624"/>
                                <a:gd name="connsiteY2" fmla="*/ 2833929 h 2833929"/>
                                <a:gd name="connsiteX3" fmla="*/ 0 w 7582624"/>
                                <a:gd name="connsiteY3" fmla="*/ 2833754 h 2833929"/>
                                <a:gd name="connsiteX4" fmla="*/ 0 w 7582624"/>
                                <a:gd name="connsiteY4" fmla="*/ 197002 h 2833929"/>
                                <a:gd name="connsiteX5" fmla="*/ 720038 w 7582624"/>
                                <a:gd name="connsiteY5" fmla="*/ 769011 h 2833929"/>
                                <a:gd name="connsiteX0" fmla="*/ 720038 w 7582624"/>
                                <a:gd name="connsiteY0" fmla="*/ 1136722 h 3201640"/>
                                <a:gd name="connsiteX1" fmla="*/ 7582624 w 7582624"/>
                                <a:gd name="connsiteY1" fmla="*/ 0 h 3201640"/>
                                <a:gd name="connsiteX2" fmla="*/ 7582624 w 7582624"/>
                                <a:gd name="connsiteY2" fmla="*/ 3201640 h 3201640"/>
                                <a:gd name="connsiteX3" fmla="*/ 0 w 7582624"/>
                                <a:gd name="connsiteY3" fmla="*/ 3201465 h 3201640"/>
                                <a:gd name="connsiteX4" fmla="*/ 0 w 7582624"/>
                                <a:gd name="connsiteY4" fmla="*/ 564713 h 3201640"/>
                                <a:gd name="connsiteX5" fmla="*/ 720038 w 7582624"/>
                                <a:gd name="connsiteY5" fmla="*/ 1136722 h 3201640"/>
                                <a:gd name="connsiteX0" fmla="*/ 720038 w 7582624"/>
                                <a:gd name="connsiteY0" fmla="*/ 1136722 h 3201640"/>
                                <a:gd name="connsiteX1" fmla="*/ 7582624 w 7582624"/>
                                <a:gd name="connsiteY1" fmla="*/ 0 h 3201640"/>
                                <a:gd name="connsiteX2" fmla="*/ 7582624 w 7582624"/>
                                <a:gd name="connsiteY2" fmla="*/ 3201640 h 3201640"/>
                                <a:gd name="connsiteX3" fmla="*/ 0 w 7582624"/>
                                <a:gd name="connsiteY3" fmla="*/ 3201465 h 3201640"/>
                                <a:gd name="connsiteX4" fmla="*/ 0 w 7582624"/>
                                <a:gd name="connsiteY4" fmla="*/ 316722 h 3201640"/>
                                <a:gd name="connsiteX5" fmla="*/ 720038 w 7582624"/>
                                <a:gd name="connsiteY5" fmla="*/ 1136722 h 3201640"/>
                                <a:gd name="connsiteX0" fmla="*/ 720038 w 7582624"/>
                                <a:gd name="connsiteY0" fmla="*/ 1136722 h 3201640"/>
                                <a:gd name="connsiteX1" fmla="*/ 7582624 w 7582624"/>
                                <a:gd name="connsiteY1" fmla="*/ 0 h 3201640"/>
                                <a:gd name="connsiteX2" fmla="*/ 7582624 w 7582624"/>
                                <a:gd name="connsiteY2" fmla="*/ 3201640 h 3201640"/>
                                <a:gd name="connsiteX3" fmla="*/ 0 w 7582624"/>
                                <a:gd name="connsiteY3" fmla="*/ 3201465 h 3201640"/>
                                <a:gd name="connsiteX4" fmla="*/ 0 w 7582624"/>
                                <a:gd name="connsiteY4" fmla="*/ 316722 h 3201640"/>
                                <a:gd name="connsiteX5" fmla="*/ 720038 w 7582624"/>
                                <a:gd name="connsiteY5" fmla="*/ 1136722 h 3201640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487750 h 3372668"/>
                                <a:gd name="connsiteX5" fmla="*/ 720038 w 7582624"/>
                                <a:gd name="connsiteY5" fmla="*/ 1307750 h 3372668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778493 h 3372668"/>
                                <a:gd name="connsiteX5" fmla="*/ 720038 w 7582624"/>
                                <a:gd name="connsiteY5" fmla="*/ 1307750 h 3372668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474185 h 3372668"/>
                                <a:gd name="connsiteX5" fmla="*/ 720038 w 7582624"/>
                                <a:gd name="connsiteY5" fmla="*/ 1307750 h 3372668"/>
                                <a:gd name="connsiteX0" fmla="*/ 720038 w 7582624"/>
                                <a:gd name="connsiteY0" fmla="*/ 1307750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131840 h 3372668"/>
                                <a:gd name="connsiteX5" fmla="*/ 720038 w 7582624"/>
                                <a:gd name="connsiteY5" fmla="*/ 1307750 h 3372668"/>
                                <a:gd name="connsiteX0" fmla="*/ 662104 w 7582624"/>
                                <a:gd name="connsiteY0" fmla="*/ 990764 h 3372668"/>
                                <a:gd name="connsiteX1" fmla="*/ 7582624 w 7582624"/>
                                <a:gd name="connsiteY1" fmla="*/ 0 h 3372668"/>
                                <a:gd name="connsiteX2" fmla="*/ 7582624 w 7582624"/>
                                <a:gd name="connsiteY2" fmla="*/ 3372668 h 3372668"/>
                                <a:gd name="connsiteX3" fmla="*/ 0 w 7582624"/>
                                <a:gd name="connsiteY3" fmla="*/ 3372493 h 3372668"/>
                                <a:gd name="connsiteX4" fmla="*/ 0 w 7582624"/>
                                <a:gd name="connsiteY4" fmla="*/ 131840 h 3372668"/>
                                <a:gd name="connsiteX5" fmla="*/ 662104 w 7582624"/>
                                <a:gd name="connsiteY5" fmla="*/ 990764 h 3372668"/>
                                <a:gd name="connsiteX0" fmla="*/ 662104 w 7582624"/>
                                <a:gd name="connsiteY0" fmla="*/ 1257033 h 3638937"/>
                                <a:gd name="connsiteX1" fmla="*/ 7581989 w 7582624"/>
                                <a:gd name="connsiteY1" fmla="*/ 0 h 3638937"/>
                                <a:gd name="connsiteX2" fmla="*/ 7582624 w 7582624"/>
                                <a:gd name="connsiteY2" fmla="*/ 3638937 h 3638937"/>
                                <a:gd name="connsiteX3" fmla="*/ 0 w 7582624"/>
                                <a:gd name="connsiteY3" fmla="*/ 3638762 h 3638937"/>
                                <a:gd name="connsiteX4" fmla="*/ 0 w 7582624"/>
                                <a:gd name="connsiteY4" fmla="*/ 398109 h 3638937"/>
                                <a:gd name="connsiteX5" fmla="*/ 662104 w 7582624"/>
                                <a:gd name="connsiteY5" fmla="*/ 1257033 h 3638937"/>
                                <a:gd name="connsiteX0" fmla="*/ 662104 w 7582624"/>
                                <a:gd name="connsiteY0" fmla="*/ 1396514 h 3638937"/>
                                <a:gd name="connsiteX1" fmla="*/ 7581989 w 7582624"/>
                                <a:gd name="connsiteY1" fmla="*/ 0 h 3638937"/>
                                <a:gd name="connsiteX2" fmla="*/ 7582624 w 7582624"/>
                                <a:gd name="connsiteY2" fmla="*/ 3638937 h 3638937"/>
                                <a:gd name="connsiteX3" fmla="*/ 0 w 7582624"/>
                                <a:gd name="connsiteY3" fmla="*/ 3638762 h 3638937"/>
                                <a:gd name="connsiteX4" fmla="*/ 0 w 7582624"/>
                                <a:gd name="connsiteY4" fmla="*/ 398109 h 3638937"/>
                                <a:gd name="connsiteX5" fmla="*/ 662104 w 7582624"/>
                                <a:gd name="connsiteY5" fmla="*/ 1396514 h 3638937"/>
                                <a:gd name="connsiteX0" fmla="*/ 662104 w 7582624"/>
                                <a:gd name="connsiteY0" fmla="*/ 1396514 h 3638937"/>
                                <a:gd name="connsiteX1" fmla="*/ 7581989 w 7582624"/>
                                <a:gd name="connsiteY1" fmla="*/ 0 h 3638937"/>
                                <a:gd name="connsiteX2" fmla="*/ 7582624 w 7582624"/>
                                <a:gd name="connsiteY2" fmla="*/ 3638937 h 3638937"/>
                                <a:gd name="connsiteX3" fmla="*/ 0 w 7582624"/>
                                <a:gd name="connsiteY3" fmla="*/ 3638762 h 3638937"/>
                                <a:gd name="connsiteX4" fmla="*/ 0 w 7582624"/>
                                <a:gd name="connsiteY4" fmla="*/ 588311 h 3638937"/>
                                <a:gd name="connsiteX5" fmla="*/ 662104 w 7582624"/>
                                <a:gd name="connsiteY5" fmla="*/ 1396514 h 3638937"/>
                                <a:gd name="connsiteX0" fmla="*/ 662104 w 7582685"/>
                                <a:gd name="connsiteY0" fmla="*/ 1218991 h 3461414"/>
                                <a:gd name="connsiteX1" fmla="*/ 7582624 w 7582685"/>
                                <a:gd name="connsiteY1" fmla="*/ 0 h 3461414"/>
                                <a:gd name="connsiteX2" fmla="*/ 7582624 w 7582685"/>
                                <a:gd name="connsiteY2" fmla="*/ 3461414 h 3461414"/>
                                <a:gd name="connsiteX3" fmla="*/ 0 w 7582685"/>
                                <a:gd name="connsiteY3" fmla="*/ 3461239 h 3461414"/>
                                <a:gd name="connsiteX4" fmla="*/ 0 w 7582685"/>
                                <a:gd name="connsiteY4" fmla="*/ 410788 h 3461414"/>
                                <a:gd name="connsiteX5" fmla="*/ 662104 w 7582685"/>
                                <a:gd name="connsiteY5" fmla="*/ 1218991 h 3461414"/>
                                <a:gd name="connsiteX0" fmla="*/ 725710 w 7582685"/>
                                <a:gd name="connsiteY0" fmla="*/ 1270156 h 3461414"/>
                                <a:gd name="connsiteX1" fmla="*/ 7582624 w 7582685"/>
                                <a:gd name="connsiteY1" fmla="*/ 0 h 3461414"/>
                                <a:gd name="connsiteX2" fmla="*/ 7582624 w 7582685"/>
                                <a:gd name="connsiteY2" fmla="*/ 3461414 h 3461414"/>
                                <a:gd name="connsiteX3" fmla="*/ 0 w 7582685"/>
                                <a:gd name="connsiteY3" fmla="*/ 3461239 h 3461414"/>
                                <a:gd name="connsiteX4" fmla="*/ 0 w 7582685"/>
                                <a:gd name="connsiteY4" fmla="*/ 410788 h 3461414"/>
                                <a:gd name="connsiteX5" fmla="*/ 725710 w 7582685"/>
                                <a:gd name="connsiteY5" fmla="*/ 1270156 h 346141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582685" h="3461414">
                                  <a:moveTo>
                                    <a:pt x="725710" y="1270156"/>
                                  </a:moveTo>
                                  <a:lnTo>
                                    <a:pt x="7582624" y="0"/>
                                  </a:lnTo>
                                  <a:cubicBezTo>
                                    <a:pt x="7582836" y="1212979"/>
                                    <a:pt x="7582412" y="2248435"/>
                                    <a:pt x="7582624" y="3461414"/>
                                  </a:cubicBezTo>
                                  <a:lnTo>
                                    <a:pt x="0" y="3461239"/>
                                  </a:lnTo>
                                  <a:lnTo>
                                    <a:pt x="0" y="410788"/>
                                  </a:lnTo>
                                  <a:lnTo>
                                    <a:pt x="725710" y="12701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532A97" id="Rechteck 8" o:spid="_x0000_s1026" style="position:absolute;margin-left:0;margin-top:449.75pt;width:597.1pt;height:338.8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582685,3461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" path="m725710,1270156l7582624,v212,1212979,-212,2248435,,3461414l,3461239,,410788r725710,859368xe" fillcolor="white [3212]" stroked="f" strokeweight="1pt">
                    <v:stroke joinstyle="miter"/>
                    <v:path arrowok="t" o:connecttype="custom" o:connectlocs="725756,1579119;7583109,0;7583109,4303395;0,4303177;0,510711;725756,1579119" o:connectangles="0,0,0,0,0,0"/>
                    <w10:wrap anchorx="page"/>
                  </v:shape>
                </w:pict>
              </mc:Fallback>
            </mc:AlternateContent>
          </w:r>
          <w:r w:rsidRPr="00EB24E2">
            <w:rPr>
              <w:noProof/>
              <w:sz w:val="20"/>
              <w:lang w:eastAsia="de-CH"/>
            </w:rPr>
            <w:drawing>
              <wp:anchor distT="0" distB="0" distL="114300" distR="114300" simplePos="0" relativeHeight="251717632" behindDoc="0" locked="0" layoutInCell="1" allowOverlap="1" wp14:anchorId="318ACDCF" wp14:editId="35064CA6">
                <wp:simplePos x="0" y="0"/>
                <wp:positionH relativeFrom="column">
                  <wp:posOffset>5538470</wp:posOffset>
                </wp:positionH>
                <wp:positionV relativeFrom="paragraph">
                  <wp:posOffset>8660130</wp:posOffset>
                </wp:positionV>
                <wp:extent cx="990600" cy="1138555"/>
                <wp:effectExtent l="0" t="0" r="0" b="4445"/>
                <wp:wrapNone/>
                <wp:docPr id="18" name="Grafik 18" descr="C:\Users\BbcRedesign\AppData\Local\Microsoft\Windows\INetCache\Content.Word\Bbc_Logo_Wortmarke_inklSchutzrau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BbcRedesign\AppData\Local\Microsoft\Windows\INetCache\Content.Word\Bbc_Logo_Wortmarke_inklSchutzrau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0600" cy="1138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B24E2">
            <w:rPr>
              <w:sz w:val="20"/>
            </w:rPr>
            <w:br w:type="page"/>
          </w:r>
        </w:p>
      </w:sdtContent>
    </w:sdt>
    <w:bookmarkEnd w:id="0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  <w:lang w:val="de-DE" w:eastAsia="en-US"/>
        </w:rPr>
        <w:id w:val="-6058160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01CF8" w:rsidRDefault="00501CF8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501CF8" w:rsidRDefault="00501CF8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87158" w:history="1">
            <w:r w:rsidRPr="00AE6135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Pr="00AE6135">
              <w:rPr>
                <w:rStyle w:val="Hyperlink"/>
              </w:rPr>
              <w:t>Modulidentifikation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_Toc500487158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hyperlink w:anchor="_Toc500487159" w:history="1">
            <w:r w:rsidR="00501CF8" w:rsidRPr="00AE6135">
              <w:rPr>
                <w:rStyle w:val="Hyperlink"/>
              </w:rPr>
              <w:t>2</w:t>
            </w:r>
            <w:r w:rsidR="00501CF8"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Einführung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_Toc500487159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4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hyperlink w:anchor="_Toc500487160" w:history="1">
            <w:r w:rsidR="00501CF8" w:rsidRPr="00AE6135">
              <w:rPr>
                <w:rStyle w:val="Hyperlink"/>
              </w:rPr>
              <w:t>3</w:t>
            </w:r>
            <w:r w:rsidR="00501CF8"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Server Grundlagen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_Toc500487160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4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61" w:history="1">
            <w:r w:rsidR="00501CF8" w:rsidRPr="00AE6135">
              <w:rPr>
                <w:rStyle w:val="Hyperlink"/>
              </w:rPr>
              <w:t>3.1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Hardware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_Toc500487161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4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62" w:history="1">
            <w:r w:rsidR="00501CF8" w:rsidRPr="00AE6135">
              <w:rPr>
                <w:rStyle w:val="Hyperlink"/>
              </w:rPr>
              <w:t>3.2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Konfiguration Client und Server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_Toc500487162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5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63" w:history="1">
            <w:r w:rsidR="00501CF8" w:rsidRPr="00AE6135">
              <w:rPr>
                <w:rStyle w:val="Hyperlink"/>
                <w:noProof/>
              </w:rPr>
              <w:t>3.2.1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Client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_Toc500487163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5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64" w:history="1">
            <w:r w:rsidR="00501CF8" w:rsidRPr="00AE6135">
              <w:rPr>
                <w:rStyle w:val="Hyperlink"/>
                <w:noProof/>
              </w:rPr>
              <w:t>3.2.2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SRV01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_Toc500487164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6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65" w:history="1">
            <w:r w:rsidR="00501CF8" w:rsidRPr="00AE6135">
              <w:rPr>
                <w:rStyle w:val="Hyperlink"/>
                <w:noProof/>
              </w:rPr>
              <w:t>3.2.3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SRV02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_Toc500487165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7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66" w:history="1">
            <w:r w:rsidR="00501CF8" w:rsidRPr="00AE6135">
              <w:rPr>
                <w:rStyle w:val="Hyperlink"/>
                <w:noProof/>
              </w:rPr>
              <w:t>3.2.4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SRV03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_Toc500487166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8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67" w:history="1">
            <w:r w:rsidR="00501CF8" w:rsidRPr="00AE6135">
              <w:rPr>
                <w:rStyle w:val="Hyperlink"/>
              </w:rPr>
              <w:t>3.3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Netzplan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_Toc500487167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9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1"/>
            <w:rPr>
              <w:rFonts w:asciiTheme="minorHAnsi" w:eastAsiaTheme="minorEastAsia" w:hAnsiTheme="minorHAnsi"/>
              <w:b w:val="0"/>
              <w:lang w:eastAsia="de-CH"/>
            </w:rPr>
          </w:pPr>
          <w:hyperlink w:anchor="_Toc500487168" w:history="1">
            <w:r w:rsidR="00501CF8" w:rsidRPr="00AE6135">
              <w:rPr>
                <w:rStyle w:val="Hyperlink"/>
              </w:rPr>
              <w:t>4</w:t>
            </w:r>
            <w:r w:rsidR="00501CF8">
              <w:rPr>
                <w:rFonts w:asciiTheme="minorHAnsi" w:eastAsiaTheme="minorEastAsia" w:hAnsiTheme="minorHAnsi"/>
                <w:b w:val="0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Server Dienste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_Toc500487168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10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69" w:history="1">
            <w:r w:rsidR="00501CF8" w:rsidRPr="00AE6135">
              <w:rPr>
                <w:rStyle w:val="Hyperlink"/>
              </w:rPr>
              <w:t>4.1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AD Installation, AD Objects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_Toc500487169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10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70" w:history="1">
            <w:r w:rsidR="00501CF8" w:rsidRPr="00AE6135">
              <w:rPr>
                <w:rStyle w:val="Hyperlink"/>
              </w:rPr>
              <w:t>4.2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DNS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_Toc500487170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10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71" w:history="1">
            <w:r w:rsidR="00501CF8" w:rsidRPr="00AE6135">
              <w:rPr>
                <w:rStyle w:val="Hyperlink"/>
              </w:rPr>
              <w:t>4.3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DHCP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_Toc500487171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11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72" w:history="1">
            <w:r w:rsidR="00501CF8" w:rsidRPr="00AE6135">
              <w:rPr>
                <w:rStyle w:val="Hyperlink"/>
              </w:rPr>
              <w:t>4.4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GPO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_Toc500487172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11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3" w:history="1">
            <w:r w:rsidR="00501CF8" w:rsidRPr="00AE6135">
              <w:rPr>
                <w:rStyle w:val="Hyperlink"/>
                <w:noProof/>
              </w:rPr>
              <w:t>4.4.1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GPO Central Store (Optional)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_Toc500487173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11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4" w:history="1">
            <w:r w:rsidR="00501CF8" w:rsidRPr="00AE6135">
              <w:rPr>
                <w:rStyle w:val="Hyperlink"/>
                <w:noProof/>
              </w:rPr>
              <w:t>4.4.2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Angepasste GPO: Default Domain Policy: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_Toc500487174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11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5" w:history="1">
            <w:r w:rsidR="00501CF8" w:rsidRPr="00AE6135">
              <w:rPr>
                <w:rStyle w:val="Hyperlink"/>
                <w:noProof/>
              </w:rPr>
              <w:t>4.4.3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Erstellte GPO’s: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_Toc500487175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11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76" w:history="1">
            <w:r w:rsidR="00501CF8" w:rsidRPr="00AE6135">
              <w:rPr>
                <w:rStyle w:val="Hyperlink"/>
                <w:w w:val="104"/>
              </w:rPr>
              <w:t>4.5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  <w:rFonts w:eastAsia="Arial"/>
                <w:w w:val="104"/>
              </w:rPr>
              <w:t>Systemüberwachung, Monitoring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_Toc500487176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12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7" w:history="1">
            <w:r w:rsidR="00501CF8" w:rsidRPr="00AE6135">
              <w:rPr>
                <w:rStyle w:val="Hyperlink"/>
                <w:noProof/>
              </w:rPr>
              <w:t>4.5.1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Data Collector Sets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_Toc500487177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12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8" w:history="1">
            <w:r w:rsidR="00501CF8" w:rsidRPr="00AE6135">
              <w:rPr>
                <w:rStyle w:val="Hyperlink"/>
                <w:noProof/>
              </w:rPr>
              <w:t>4.5.2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Scheduled Tasks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_Toc500487178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13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79" w:history="1">
            <w:r w:rsidR="00501CF8" w:rsidRPr="00AE6135">
              <w:rPr>
                <w:rStyle w:val="Hyperlink"/>
                <w:noProof/>
              </w:rPr>
              <w:t>4.5.3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GPO’s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_Toc500487179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13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2"/>
            <w:rPr>
              <w:rFonts w:asciiTheme="minorHAnsi" w:eastAsiaTheme="minorEastAsia" w:hAnsiTheme="minorHAnsi"/>
              <w:lang w:eastAsia="de-CH"/>
            </w:rPr>
          </w:pPr>
          <w:hyperlink w:anchor="_Toc500487180" w:history="1">
            <w:r w:rsidR="00501CF8" w:rsidRPr="00AE6135">
              <w:rPr>
                <w:rStyle w:val="Hyperlink"/>
              </w:rPr>
              <w:t>4.6</w:t>
            </w:r>
            <w:r w:rsidR="00501CF8">
              <w:rPr>
                <w:rFonts w:asciiTheme="minorHAnsi" w:eastAsiaTheme="minorEastAsia" w:hAnsiTheme="minorHAnsi"/>
                <w:lang w:eastAsia="de-CH"/>
              </w:rPr>
              <w:tab/>
            </w:r>
            <w:r w:rsidR="00501CF8" w:rsidRPr="00AE6135">
              <w:rPr>
                <w:rStyle w:val="Hyperlink"/>
              </w:rPr>
              <w:t>Berechtigungskonzept</w:t>
            </w:r>
            <w:r w:rsidR="00501CF8">
              <w:rPr>
                <w:webHidden/>
              </w:rPr>
              <w:tab/>
            </w:r>
            <w:r w:rsidR="00501CF8">
              <w:rPr>
                <w:webHidden/>
              </w:rPr>
              <w:fldChar w:fldCharType="begin"/>
            </w:r>
            <w:r w:rsidR="00501CF8">
              <w:rPr>
                <w:webHidden/>
              </w:rPr>
              <w:instrText xml:space="preserve"> PAGEREF _Toc500487180 \h </w:instrText>
            </w:r>
            <w:r w:rsidR="00501CF8">
              <w:rPr>
                <w:webHidden/>
              </w:rPr>
            </w:r>
            <w:r w:rsidR="00501CF8">
              <w:rPr>
                <w:webHidden/>
              </w:rPr>
              <w:fldChar w:fldCharType="separate"/>
            </w:r>
            <w:r w:rsidR="00501CF8">
              <w:rPr>
                <w:webHidden/>
              </w:rPr>
              <w:t>14</w:t>
            </w:r>
            <w:r w:rsidR="00501CF8">
              <w:rPr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81" w:history="1">
            <w:r w:rsidR="00501CF8" w:rsidRPr="00AE6135">
              <w:rPr>
                <w:rStyle w:val="Hyperlink"/>
                <w:noProof/>
              </w:rPr>
              <w:t>4.6.1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Berechtigungskonzept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_Toc500487181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14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C849C8">
          <w:pPr>
            <w:pStyle w:val="Verzeichnis3"/>
            <w:rPr>
              <w:rFonts w:asciiTheme="minorHAnsi" w:eastAsiaTheme="minorEastAsia" w:hAnsiTheme="minorHAnsi"/>
              <w:noProof/>
              <w:lang w:eastAsia="de-CH"/>
            </w:rPr>
          </w:pPr>
          <w:hyperlink w:anchor="_Toc500487182" w:history="1">
            <w:r w:rsidR="00501CF8" w:rsidRPr="00AE6135">
              <w:rPr>
                <w:rStyle w:val="Hyperlink"/>
                <w:noProof/>
              </w:rPr>
              <w:t>4.6.2</w:t>
            </w:r>
            <w:r w:rsidR="00501CF8">
              <w:rPr>
                <w:rFonts w:asciiTheme="minorHAnsi" w:eastAsiaTheme="minorEastAsia" w:hAnsiTheme="minorHAnsi"/>
                <w:noProof/>
                <w:lang w:eastAsia="de-CH"/>
              </w:rPr>
              <w:tab/>
            </w:r>
            <w:r w:rsidR="00501CF8" w:rsidRPr="00AE6135">
              <w:rPr>
                <w:rStyle w:val="Hyperlink"/>
                <w:noProof/>
              </w:rPr>
              <w:t>Reorganisation</w:t>
            </w:r>
            <w:r w:rsidR="00501CF8">
              <w:rPr>
                <w:noProof/>
                <w:webHidden/>
              </w:rPr>
              <w:tab/>
            </w:r>
            <w:r w:rsidR="00501CF8">
              <w:rPr>
                <w:noProof/>
                <w:webHidden/>
              </w:rPr>
              <w:fldChar w:fldCharType="begin"/>
            </w:r>
            <w:r w:rsidR="00501CF8">
              <w:rPr>
                <w:noProof/>
                <w:webHidden/>
              </w:rPr>
              <w:instrText xml:space="preserve"> PAGEREF _Toc500487182 \h </w:instrText>
            </w:r>
            <w:r w:rsidR="00501CF8">
              <w:rPr>
                <w:noProof/>
                <w:webHidden/>
              </w:rPr>
            </w:r>
            <w:r w:rsidR="00501CF8">
              <w:rPr>
                <w:noProof/>
                <w:webHidden/>
              </w:rPr>
              <w:fldChar w:fldCharType="separate"/>
            </w:r>
            <w:r w:rsidR="00501CF8">
              <w:rPr>
                <w:noProof/>
                <w:webHidden/>
              </w:rPr>
              <w:t>14</w:t>
            </w:r>
            <w:r w:rsidR="00501CF8">
              <w:rPr>
                <w:noProof/>
                <w:webHidden/>
              </w:rPr>
              <w:fldChar w:fldCharType="end"/>
            </w:r>
          </w:hyperlink>
        </w:p>
        <w:p w:rsidR="00501CF8" w:rsidRDefault="00501CF8">
          <w:r>
            <w:rPr>
              <w:b/>
              <w:bCs/>
              <w:lang w:val="de-DE"/>
            </w:rPr>
            <w:fldChar w:fldCharType="end"/>
          </w:r>
        </w:p>
      </w:sdtContent>
    </w:sdt>
    <w:p w:rsidR="00086CE1" w:rsidRPr="00EB24E2" w:rsidRDefault="00086CE1">
      <w:pPr>
        <w:spacing w:after="160" w:line="259" w:lineRule="auto"/>
        <w:rPr>
          <w:sz w:val="20"/>
        </w:rPr>
      </w:pPr>
      <w:r w:rsidRPr="00EB24E2">
        <w:rPr>
          <w:sz w:val="20"/>
        </w:rPr>
        <w:br w:type="page"/>
      </w:r>
    </w:p>
    <w:p w:rsidR="00086CE1" w:rsidRPr="00EB24E2" w:rsidRDefault="00086CE1" w:rsidP="00086CE1">
      <w:pPr>
        <w:pStyle w:val="berschrift1"/>
        <w:rPr>
          <w:rFonts w:eastAsiaTheme="minorHAnsi"/>
          <w:sz w:val="40"/>
        </w:rPr>
      </w:pPr>
      <w:bookmarkStart w:id="1" w:name="_Toc471913778"/>
      <w:bookmarkStart w:id="2" w:name="_Toc308095330"/>
      <w:bookmarkStart w:id="3" w:name="_Toc500420739"/>
      <w:bookmarkStart w:id="4" w:name="_Toc500487158"/>
      <w:r w:rsidRPr="00EB24E2">
        <w:rPr>
          <w:rFonts w:eastAsiaTheme="minorHAnsi"/>
          <w:sz w:val="40"/>
        </w:rPr>
        <w:lastRenderedPageBreak/>
        <w:t>Modulidentifikation</w:t>
      </w:r>
      <w:bookmarkEnd w:id="1"/>
      <w:bookmarkEnd w:id="2"/>
      <w:bookmarkEnd w:id="3"/>
      <w:bookmarkEnd w:id="4"/>
    </w:p>
    <w:p w:rsidR="00086CE1" w:rsidRPr="00EB24E2" w:rsidRDefault="00086CE1" w:rsidP="00086CE1">
      <w:pPr>
        <w:pStyle w:val="Grundschrift"/>
        <w:ind w:left="2552" w:hanging="2552"/>
        <w:rPr>
          <w:rFonts w:ascii="Titillium" w:hAnsi="Titillium"/>
          <w:sz w:val="22"/>
        </w:rPr>
      </w:pPr>
      <w:bookmarkStart w:id="5" w:name="_Toc308095331"/>
      <w:r w:rsidRPr="00EB24E2">
        <w:rPr>
          <w:rFonts w:ascii="Titillium" w:hAnsi="Titillium"/>
          <w:sz w:val="22"/>
        </w:rPr>
        <w:t>Modulnummer</w:t>
      </w:r>
      <w:r w:rsidRPr="00EB24E2">
        <w:rPr>
          <w:rFonts w:ascii="Titillium" w:hAnsi="Titillium"/>
          <w:sz w:val="24"/>
        </w:rPr>
        <w:tab/>
      </w:r>
      <w:r w:rsidRPr="00EB24E2">
        <w:rPr>
          <w:rFonts w:ascii="Titillium" w:hAnsi="Titillium"/>
          <w:sz w:val="22"/>
        </w:rPr>
        <w:t>127</w:t>
      </w:r>
    </w:p>
    <w:p w:rsidR="00086CE1" w:rsidRPr="00EB24E2" w:rsidRDefault="00086CE1" w:rsidP="00086CE1">
      <w:pPr>
        <w:pStyle w:val="Grundschrift"/>
        <w:ind w:left="2552" w:hanging="2552"/>
        <w:rPr>
          <w:rFonts w:ascii="Titillium" w:hAnsi="Titillium"/>
          <w:b w:val="0"/>
          <w:sz w:val="22"/>
        </w:rPr>
      </w:pPr>
      <w:r w:rsidRPr="00EB24E2">
        <w:rPr>
          <w:rFonts w:ascii="Titillium" w:hAnsi="Titillium"/>
          <w:sz w:val="22"/>
        </w:rPr>
        <w:t>Titel</w:t>
      </w:r>
      <w:r w:rsidRPr="00EB24E2">
        <w:rPr>
          <w:rFonts w:ascii="Titillium" w:hAnsi="Titillium"/>
          <w:sz w:val="22"/>
        </w:rPr>
        <w:tab/>
      </w:r>
      <w:r w:rsidRPr="00EB24E2">
        <w:rPr>
          <w:rFonts w:ascii="Titillium" w:hAnsi="Titillium"/>
          <w:sz w:val="22"/>
        </w:rPr>
        <w:tab/>
      </w:r>
      <w:r w:rsidRPr="00EB24E2">
        <w:rPr>
          <w:rFonts w:ascii="Titillium" w:hAnsi="Titillium"/>
          <w:b w:val="0"/>
          <w:sz w:val="22"/>
        </w:rPr>
        <w:t>Server betreiben</w:t>
      </w:r>
    </w:p>
    <w:p w:rsidR="00086CE1" w:rsidRPr="00EB24E2" w:rsidRDefault="00086CE1" w:rsidP="00086CE1">
      <w:pPr>
        <w:pStyle w:val="Grundschrift"/>
        <w:pBdr>
          <w:bottom w:val="single" w:sz="4" w:space="1" w:color="auto"/>
        </w:pBdr>
        <w:tabs>
          <w:tab w:val="clear" w:pos="2268"/>
          <w:tab w:val="left" w:pos="2552"/>
        </w:tabs>
        <w:rPr>
          <w:rFonts w:ascii="Titillium" w:hAnsi="Titillium"/>
          <w:b w:val="0"/>
          <w:sz w:val="22"/>
        </w:rPr>
      </w:pP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spacing w:before="240"/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Kompetenz</w:t>
      </w:r>
      <w:r w:rsidRPr="00EB24E2">
        <w:rPr>
          <w:rFonts w:ascii="Titillium" w:hAnsi="Titillium"/>
          <w:b w:val="0"/>
          <w:sz w:val="20"/>
          <w:szCs w:val="22"/>
        </w:rPr>
        <w:tab/>
      </w:r>
      <w:r w:rsidRPr="00EB24E2">
        <w:rPr>
          <w:rFonts w:ascii="Titillium" w:hAnsi="Titillium"/>
          <w:b w:val="0"/>
          <w:sz w:val="20"/>
          <w:szCs w:val="22"/>
        </w:rPr>
        <w:tab/>
        <w:t xml:space="preserve">Server (-Systeme) in einer bestehenden Umgebung betreiben und Performance, </w:t>
      </w:r>
      <w:r w:rsidR="00A256A7">
        <w:rPr>
          <w:rFonts w:ascii="Titillium" w:hAnsi="Titillium"/>
          <w:b w:val="0"/>
          <w:sz w:val="20"/>
          <w:szCs w:val="22"/>
        </w:rPr>
        <w:t xml:space="preserve">Verfügbarkeit </w:t>
      </w:r>
      <w:r w:rsidRPr="00EB24E2">
        <w:rPr>
          <w:rFonts w:ascii="Titillium" w:hAnsi="Titillium"/>
          <w:b w:val="0"/>
          <w:sz w:val="20"/>
          <w:szCs w:val="22"/>
        </w:rPr>
        <w:t>sowie Systemsicherheit überwachen.</w:t>
      </w:r>
    </w:p>
    <w:p w:rsidR="00086CE1" w:rsidRPr="00EB24E2" w:rsidRDefault="00086CE1" w:rsidP="00086CE1">
      <w:pPr>
        <w:pStyle w:val="Grundschrift"/>
        <w:pBdr>
          <w:bottom w:val="single" w:sz="4" w:space="1" w:color="auto"/>
        </w:pBdr>
        <w:tabs>
          <w:tab w:val="clear" w:pos="2268"/>
          <w:tab w:val="left" w:pos="2552"/>
        </w:tabs>
        <w:rPr>
          <w:rFonts w:ascii="Titillium" w:hAnsi="Titillium"/>
          <w:b w:val="0"/>
          <w:sz w:val="20"/>
          <w:szCs w:val="22"/>
        </w:rPr>
      </w:pPr>
    </w:p>
    <w:p w:rsidR="00086CE1" w:rsidRPr="00EB24E2" w:rsidRDefault="00086CE1" w:rsidP="00135E16">
      <w:pPr>
        <w:pStyle w:val="Grundschrift"/>
        <w:tabs>
          <w:tab w:val="clear" w:pos="2268"/>
          <w:tab w:val="left" w:pos="2552"/>
        </w:tabs>
        <w:spacing w:before="240"/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Handlungsziele</w:t>
      </w:r>
    </w:p>
    <w:tbl>
      <w:tblPr>
        <w:tblStyle w:val="Gitternetztabelle3Akzent3"/>
        <w:tblW w:w="0" w:type="auto"/>
        <w:tblLook w:val="04A0" w:firstRow="1" w:lastRow="0" w:firstColumn="1" w:lastColumn="0" w:noHBand="0" w:noVBand="1"/>
      </w:tblPr>
      <w:tblGrid>
        <w:gridCol w:w="721"/>
        <w:gridCol w:w="5792"/>
      </w:tblGrid>
      <w:tr w:rsidR="00086CE1" w:rsidRPr="00EB24E2" w:rsidTr="00135E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/>
                <w:sz w:val="20"/>
                <w:szCs w:val="22"/>
              </w:rPr>
            </w:pPr>
            <w:r w:rsidRPr="00EB24E2">
              <w:rPr>
                <w:rFonts w:ascii="Titillium" w:hAnsi="Titillium"/>
                <w:b/>
                <w:sz w:val="20"/>
                <w:szCs w:val="22"/>
              </w:rPr>
              <w:t>1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tillium" w:hAnsi="Titillium"/>
                <w:b/>
                <w:sz w:val="20"/>
                <w:szCs w:val="22"/>
              </w:rPr>
            </w:pPr>
            <w:r w:rsidRPr="00EB24E2">
              <w:rPr>
                <w:rFonts w:ascii="Titillium" w:hAnsi="Titillium"/>
                <w:b/>
                <w:sz w:val="20"/>
                <w:szCs w:val="22"/>
              </w:rPr>
              <w:t>Mit Hilfe der Betriebsdokumentation sich in die bestehende Umgebung einarbeiten.</w:t>
            </w:r>
          </w:p>
        </w:tc>
      </w:tr>
      <w:tr w:rsidR="00086CE1" w:rsidRPr="00EB24E2" w:rsidTr="00135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sz w:val="20"/>
                <w:szCs w:val="22"/>
              </w:rPr>
              <w:t>2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b w:val="0"/>
                <w:sz w:val="20"/>
                <w:szCs w:val="22"/>
              </w:rPr>
              <w:t>Änderungen am Zugriffs- und Berechtigungskonzept in der Betriebsdokumentation nachführen und Benutzer administrieren.</w:t>
            </w:r>
          </w:p>
        </w:tc>
      </w:tr>
      <w:tr w:rsidR="00086CE1" w:rsidRPr="00EB24E2" w:rsidTr="00135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sz w:val="20"/>
                <w:szCs w:val="22"/>
              </w:rPr>
              <w:t>3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b w:val="0"/>
                <w:sz w:val="20"/>
                <w:szCs w:val="22"/>
              </w:rPr>
              <w:t>Für die Systemüberwachung und den Serverbetrieb verfügbare Hilfsmittel aufgabenorientiert einsetzen.</w:t>
            </w:r>
          </w:p>
        </w:tc>
      </w:tr>
      <w:tr w:rsidR="00086CE1" w:rsidRPr="00EB24E2" w:rsidTr="00135E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sz w:val="20"/>
                <w:szCs w:val="22"/>
              </w:rPr>
              <w:t>4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b w:val="0"/>
                <w:sz w:val="20"/>
                <w:szCs w:val="22"/>
              </w:rPr>
              <w:t>Auf Servern Updates und Patches / Workarounds nach Vorgabe installieren und testen sowie die Betriebsdokumentation nachführen.</w:t>
            </w:r>
          </w:p>
        </w:tc>
      </w:tr>
      <w:tr w:rsidR="00086CE1" w:rsidRPr="00EB24E2" w:rsidTr="00135E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jc w:val="left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sz w:val="20"/>
                <w:szCs w:val="22"/>
              </w:rPr>
              <w:t>5</w:t>
            </w:r>
          </w:p>
        </w:tc>
        <w:tc>
          <w:tcPr>
            <w:tcW w:w="5792" w:type="dxa"/>
            <w:hideMark/>
          </w:tcPr>
          <w:p w:rsidR="00086CE1" w:rsidRPr="00EB24E2" w:rsidRDefault="00086CE1" w:rsidP="00135E16">
            <w:pPr>
              <w:pStyle w:val="Grundschrift"/>
              <w:tabs>
                <w:tab w:val="left" w:pos="70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tillium" w:hAnsi="Titillium"/>
                <w:b w:val="0"/>
                <w:sz w:val="20"/>
                <w:szCs w:val="22"/>
              </w:rPr>
            </w:pPr>
            <w:r w:rsidRPr="00EB24E2">
              <w:rPr>
                <w:rFonts w:ascii="Titillium" w:hAnsi="Titillium"/>
                <w:b w:val="0"/>
                <w:sz w:val="20"/>
                <w:szCs w:val="22"/>
              </w:rPr>
              <w:t>Nach Vorgabe Hardwarestörungen beheben und Hardwareausbau durchführen sowie Betriebsdokumentation nachführen.</w:t>
            </w:r>
          </w:p>
        </w:tc>
      </w:tr>
    </w:tbl>
    <w:p w:rsidR="00086CE1" w:rsidRPr="00EB24E2" w:rsidRDefault="00086CE1" w:rsidP="00135E16">
      <w:pPr>
        <w:pStyle w:val="Grundschrift"/>
        <w:pBdr>
          <w:bottom w:val="single" w:sz="4" w:space="1" w:color="auto"/>
        </w:pBdr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spacing w:before="240"/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Kompetenzfeld</w:t>
      </w:r>
      <w:r w:rsidRPr="00EB24E2">
        <w:rPr>
          <w:rFonts w:ascii="Titillium" w:hAnsi="Titillium"/>
          <w:b w:val="0"/>
          <w:sz w:val="20"/>
          <w:szCs w:val="22"/>
        </w:rPr>
        <w:tab/>
        <w:t>System Management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Objekt</w:t>
      </w:r>
      <w:r w:rsidRPr="00EB24E2">
        <w:rPr>
          <w:rFonts w:ascii="Titillium" w:hAnsi="Titillium"/>
          <w:b w:val="0"/>
          <w:sz w:val="20"/>
          <w:szCs w:val="22"/>
        </w:rPr>
        <w:tab/>
      </w:r>
      <w:r w:rsidRPr="00EB24E2">
        <w:rPr>
          <w:rFonts w:ascii="Titillium" w:hAnsi="Titillium"/>
          <w:b w:val="0"/>
          <w:sz w:val="20"/>
          <w:szCs w:val="22"/>
        </w:rPr>
        <w:tab/>
        <w:t>•    Server mit Print- und File-Services.</w:t>
      </w:r>
      <w:r w:rsidRPr="00EB24E2">
        <w:rPr>
          <w:rFonts w:ascii="Titillium" w:hAnsi="Titillium"/>
          <w:b w:val="0"/>
          <w:sz w:val="20"/>
          <w:szCs w:val="22"/>
        </w:rPr>
        <w:br/>
        <w:t>•    Betriebsbereites LAN mit einigen Arbeitsstationen (Clients).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Niveau</w:t>
      </w:r>
      <w:r w:rsidRPr="00EB24E2">
        <w:rPr>
          <w:rFonts w:ascii="Titillium" w:hAnsi="Titillium"/>
          <w:b w:val="0"/>
          <w:sz w:val="20"/>
          <w:szCs w:val="22"/>
        </w:rPr>
        <w:tab/>
      </w:r>
      <w:r w:rsidRPr="00EB24E2">
        <w:rPr>
          <w:rFonts w:ascii="Titillium" w:hAnsi="Titillium"/>
          <w:b w:val="0"/>
          <w:sz w:val="20"/>
          <w:szCs w:val="22"/>
        </w:rPr>
        <w:tab/>
        <w:t>2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Voraussetzungen</w:t>
      </w:r>
      <w:r w:rsidRPr="00EB24E2">
        <w:rPr>
          <w:rFonts w:ascii="Titillium" w:hAnsi="Titillium"/>
          <w:b w:val="0"/>
          <w:sz w:val="20"/>
          <w:szCs w:val="22"/>
        </w:rPr>
        <w:tab/>
        <w:t>•    Serverdienste in Betrieb nehmen</w:t>
      </w:r>
      <w:r w:rsidRPr="00EB24E2">
        <w:rPr>
          <w:rFonts w:ascii="Titillium" w:hAnsi="Titillium"/>
          <w:b w:val="0"/>
          <w:sz w:val="20"/>
          <w:szCs w:val="22"/>
        </w:rPr>
        <w:br/>
        <w:t>•    Vorgaben aus Systemhandbüchern beachten</w:t>
      </w:r>
      <w:r w:rsidRPr="00EB24E2">
        <w:rPr>
          <w:rFonts w:ascii="Titillium" w:hAnsi="Titillium"/>
          <w:b w:val="0"/>
          <w:sz w:val="20"/>
          <w:szCs w:val="22"/>
        </w:rPr>
        <w:br/>
        <w:t>•    Umgang mit gesicherten Quellen im Internet (Lieferanten, Hersteller)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Anzahl Lektionen</w:t>
      </w:r>
      <w:r w:rsidRPr="00EB24E2">
        <w:rPr>
          <w:rFonts w:ascii="Titillium" w:hAnsi="Titillium"/>
          <w:b w:val="0"/>
          <w:sz w:val="20"/>
          <w:szCs w:val="22"/>
        </w:rPr>
        <w:tab/>
        <w:t>40</w:t>
      </w: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Anerkennung</w:t>
      </w:r>
      <w:r w:rsidRPr="00EB24E2">
        <w:rPr>
          <w:rFonts w:ascii="Titillium" w:hAnsi="Titillium"/>
          <w:b w:val="0"/>
          <w:sz w:val="20"/>
          <w:szCs w:val="22"/>
        </w:rPr>
        <w:tab/>
      </w:r>
      <w:proofErr w:type="spellStart"/>
      <w:r w:rsidRPr="00EB24E2">
        <w:rPr>
          <w:rFonts w:ascii="Titillium" w:hAnsi="Titillium"/>
          <w:b w:val="0"/>
          <w:sz w:val="20"/>
          <w:szCs w:val="22"/>
        </w:rPr>
        <w:t>Eidg</w:t>
      </w:r>
      <w:proofErr w:type="spellEnd"/>
      <w:r w:rsidRPr="00EB24E2">
        <w:rPr>
          <w:rFonts w:ascii="Titillium" w:hAnsi="Titillium"/>
          <w:b w:val="0"/>
          <w:sz w:val="20"/>
          <w:szCs w:val="22"/>
        </w:rPr>
        <w:t>. Fähigkeitszeugnis</w:t>
      </w:r>
    </w:p>
    <w:p w:rsidR="00086CE1" w:rsidRPr="00EB24E2" w:rsidRDefault="00086CE1" w:rsidP="00086CE1">
      <w:pPr>
        <w:pStyle w:val="Grundschrift"/>
        <w:pBdr>
          <w:bottom w:val="single" w:sz="4" w:space="1" w:color="auto"/>
        </w:pBdr>
        <w:tabs>
          <w:tab w:val="clear" w:pos="2268"/>
          <w:tab w:val="left" w:pos="2552"/>
        </w:tabs>
        <w:rPr>
          <w:rFonts w:ascii="Titillium" w:hAnsi="Titillium"/>
          <w:b w:val="0"/>
          <w:sz w:val="20"/>
          <w:szCs w:val="22"/>
        </w:rPr>
      </w:pPr>
    </w:p>
    <w:p w:rsidR="00086CE1" w:rsidRPr="00EB24E2" w:rsidRDefault="00086CE1" w:rsidP="00086CE1">
      <w:pPr>
        <w:pStyle w:val="Grundschrift"/>
        <w:tabs>
          <w:tab w:val="clear" w:pos="2268"/>
          <w:tab w:val="left" w:pos="2552"/>
        </w:tabs>
        <w:spacing w:before="120"/>
        <w:ind w:left="2552" w:hanging="2552"/>
        <w:rPr>
          <w:rFonts w:ascii="Titillium" w:hAnsi="Titillium"/>
          <w:b w:val="0"/>
          <w:sz w:val="20"/>
          <w:szCs w:val="22"/>
        </w:rPr>
      </w:pPr>
      <w:r w:rsidRPr="00EB24E2">
        <w:rPr>
          <w:rFonts w:ascii="Titillium" w:hAnsi="Titillium"/>
          <w:b w:val="0"/>
          <w:sz w:val="20"/>
          <w:szCs w:val="22"/>
        </w:rPr>
        <w:t>Modulversion</w:t>
      </w:r>
      <w:r w:rsidRPr="00EB24E2">
        <w:rPr>
          <w:rFonts w:ascii="Titillium" w:hAnsi="Titillium"/>
          <w:b w:val="0"/>
          <w:sz w:val="20"/>
          <w:szCs w:val="22"/>
        </w:rPr>
        <w:tab/>
        <w:t>3.00</w:t>
      </w:r>
      <w:r w:rsidRPr="00EB24E2">
        <w:rPr>
          <w:rFonts w:ascii="Titillium" w:hAnsi="Titillium"/>
          <w:sz w:val="24"/>
          <w:szCs w:val="28"/>
        </w:rPr>
        <w:br w:type="page"/>
      </w:r>
    </w:p>
    <w:p w:rsidR="00086CE1" w:rsidRPr="00214AFF" w:rsidRDefault="00086CE1" w:rsidP="00214AFF">
      <w:pPr>
        <w:pStyle w:val="berschrift1"/>
      </w:pPr>
      <w:bookmarkStart w:id="6" w:name="_Toc471913779"/>
      <w:bookmarkStart w:id="7" w:name="_Toc500420740"/>
      <w:bookmarkStart w:id="8" w:name="_Toc500487159"/>
      <w:r w:rsidRPr="00214AFF">
        <w:lastRenderedPageBreak/>
        <w:t>Einführung</w:t>
      </w:r>
      <w:bookmarkEnd w:id="5"/>
      <w:bookmarkEnd w:id="6"/>
      <w:bookmarkEnd w:id="7"/>
      <w:bookmarkEnd w:id="8"/>
    </w:p>
    <w:p w:rsidR="00086CE1" w:rsidRPr="00EB24E2" w:rsidRDefault="00086CE1" w:rsidP="005E455D">
      <w:r w:rsidRPr="00EB24E2">
        <w:t xml:space="preserve">Im </w:t>
      </w:r>
      <w:proofErr w:type="spellStart"/>
      <w:r w:rsidR="00070A26" w:rsidRPr="00EB24E2">
        <w:t>Ü</w:t>
      </w:r>
      <w:r w:rsidR="00135E16" w:rsidRPr="00EB24E2">
        <w:t>k</w:t>
      </w:r>
      <w:proofErr w:type="spellEnd"/>
      <w:r w:rsidR="00135E16" w:rsidRPr="00EB24E2">
        <w:t xml:space="preserve"> </w:t>
      </w:r>
      <w:r w:rsidRPr="00EB24E2">
        <w:t xml:space="preserve">Modul „Server betreiben“ geht es um das Betreiben und Unterhalten einer Serversystemumgebung. Ein wichtiger Punkt hierbei ist auch das Dokumentieren. </w:t>
      </w:r>
      <w:r w:rsidRPr="00EB24E2">
        <w:br/>
        <w:t xml:space="preserve">Ziel des Moduls ist es, eine laufende Systemumgebung zu unterhalten. Die Grundlagen dazu werden im Modul </w:t>
      </w:r>
      <w:r w:rsidR="00214AFF" w:rsidRPr="00214AFF">
        <w:t>123 Serverdienste in Betrieb nehmen</w:t>
      </w:r>
      <w:r w:rsidR="00214AFF">
        <w:t xml:space="preserve"> </w:t>
      </w:r>
      <w:r w:rsidRPr="00EB24E2">
        <w:t>gelegt. Du erhältst eine Dokumentation, wel</w:t>
      </w:r>
      <w:r w:rsidR="00070A26" w:rsidRPr="00EB24E2">
        <w:t>che aber nicht vollständig ist.</w:t>
      </w:r>
    </w:p>
    <w:p w:rsidR="00086CE1" w:rsidRPr="00EB24E2" w:rsidRDefault="00086CE1" w:rsidP="00086CE1">
      <w:pPr>
        <w:pStyle w:val="berschrift1"/>
        <w:rPr>
          <w:sz w:val="40"/>
        </w:rPr>
      </w:pPr>
      <w:bookmarkStart w:id="9" w:name="_Toc471913780"/>
      <w:bookmarkStart w:id="10" w:name="_Toc308095332"/>
      <w:bookmarkStart w:id="11" w:name="_Toc500420741"/>
      <w:bookmarkStart w:id="12" w:name="_Toc500487160"/>
      <w:r w:rsidRPr="00EB24E2">
        <w:rPr>
          <w:sz w:val="40"/>
        </w:rPr>
        <w:t>Server Grundlagen</w:t>
      </w:r>
      <w:bookmarkEnd w:id="9"/>
      <w:bookmarkEnd w:id="10"/>
      <w:bookmarkEnd w:id="11"/>
      <w:bookmarkEnd w:id="12"/>
    </w:p>
    <w:p w:rsidR="00086CE1" w:rsidRPr="00EB24E2" w:rsidRDefault="00086CE1" w:rsidP="00086CE1">
      <w:pPr>
        <w:pStyle w:val="berschrift2"/>
        <w:rPr>
          <w:sz w:val="32"/>
        </w:rPr>
      </w:pPr>
      <w:bookmarkStart w:id="13" w:name="_Toc471913781"/>
      <w:bookmarkStart w:id="14" w:name="_Toc500420742"/>
      <w:bookmarkStart w:id="15" w:name="_Toc500487161"/>
      <w:r w:rsidRPr="00EB24E2">
        <w:rPr>
          <w:sz w:val="32"/>
        </w:rPr>
        <w:t>Hardware</w:t>
      </w:r>
      <w:bookmarkEnd w:id="13"/>
      <w:bookmarkEnd w:id="14"/>
      <w:bookmarkEnd w:id="15"/>
    </w:p>
    <w:p w:rsidR="00086CE1" w:rsidRPr="00EB24E2" w:rsidRDefault="00086CE1" w:rsidP="005E455D">
      <w:r w:rsidRPr="00EB24E2">
        <w:t xml:space="preserve">Für den Aufbau der Umgebung wurde folgende Hardware verwendet: 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9"/>
        <w:gridCol w:w="4112"/>
        <w:gridCol w:w="2399"/>
      </w:tblGrid>
      <w:tr w:rsidR="00214AFF" w:rsidRPr="005E455D" w:rsidTr="00777E1B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</w:tcPr>
          <w:p w:rsidR="00214AFF" w:rsidRDefault="00214AFF" w:rsidP="006C7C13">
            <w:pPr>
              <w:spacing w:before="49" w:after="0"/>
              <w:ind w:left="708" w:right="238" w:hanging="431"/>
              <w:rPr>
                <w:rFonts w:eastAsia="Arial" w:cs="Arial"/>
                <w:b/>
                <w:bCs/>
                <w:color w:val="000000" w:themeColor="text1"/>
                <w:w w:val="108"/>
              </w:rPr>
            </w:pPr>
          </w:p>
          <w:p w:rsidR="00214AFF" w:rsidRPr="005E455D" w:rsidRDefault="00214AFF" w:rsidP="006C7C13">
            <w:pPr>
              <w:spacing w:before="49" w:after="0"/>
              <w:ind w:left="708" w:right="238" w:hanging="431"/>
              <w:rPr>
                <w:rFonts w:eastAsia="Arial" w:cs="Arial"/>
                <w:b/>
                <w:bCs/>
                <w:color w:val="000000" w:themeColor="text1"/>
                <w:w w:val="108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  <w:t>Spezifikationen</w:t>
            </w:r>
          </w:p>
        </w:tc>
      </w:tr>
      <w:tr w:rsidR="004B468D" w:rsidRPr="005E455D" w:rsidTr="005E455D">
        <w:trPr>
          <w:trHeight w:val="340"/>
        </w:trPr>
        <w:tc>
          <w:tcPr>
            <w:tcW w:w="1616" w:type="pct"/>
            <w:tcBorders>
              <w:top w:val="single" w:sz="12" w:space="0" w:color="646464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4B468D" w:rsidRPr="00E71B07" w:rsidRDefault="004B468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CPU</w:t>
            </w:r>
          </w:p>
        </w:tc>
        <w:tc>
          <w:tcPr>
            <w:tcW w:w="3384" w:type="pct"/>
            <w:gridSpan w:val="2"/>
            <w:tcBorders>
              <w:top w:val="single" w:sz="12" w:space="0" w:color="646464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4B468D" w:rsidRPr="00C36659" w:rsidRDefault="004B468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5E455D" w:rsidRPr="005E455D" w:rsidTr="005E455D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5E455D" w:rsidRPr="00E71B07" w:rsidRDefault="004B468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RAM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5E455D" w:rsidRPr="00C36659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4B468D" w:rsidRPr="005E455D" w:rsidTr="005E455D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4B468D" w:rsidRPr="00E71B07" w:rsidRDefault="004B468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SSD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4B468D" w:rsidRPr="00C36659" w:rsidRDefault="004B468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4B468D" w:rsidRPr="005E455D" w:rsidTr="005E455D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4B468D" w:rsidRPr="00E71B07" w:rsidRDefault="004B468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HDD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4B468D" w:rsidRPr="00C36659" w:rsidRDefault="004B468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F93688" w:rsidRPr="005E455D" w:rsidTr="00777E1B">
        <w:trPr>
          <w:trHeight w:val="340"/>
        </w:trPr>
        <w:tc>
          <w:tcPr>
            <w:tcW w:w="1616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F93688" w:rsidRPr="00E71B07" w:rsidRDefault="00F93688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Netzwerkadapter 1</w:t>
            </w:r>
          </w:p>
        </w:tc>
        <w:tc>
          <w:tcPr>
            <w:tcW w:w="3384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F93688" w:rsidRPr="00C36659" w:rsidRDefault="00F93688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F93688" w:rsidRPr="005E455D" w:rsidTr="00777E1B">
        <w:trPr>
          <w:trHeight w:val="340"/>
        </w:trPr>
        <w:tc>
          <w:tcPr>
            <w:tcW w:w="1616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F93688" w:rsidRPr="00E71B07" w:rsidRDefault="00F93688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Netzwerkadapter 2</w:t>
            </w:r>
          </w:p>
        </w:tc>
        <w:tc>
          <w:tcPr>
            <w:tcW w:w="3384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F93688" w:rsidRPr="00C36659" w:rsidRDefault="00F93688" w:rsidP="006C4E42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5E455D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5E455D" w:rsidRPr="00E71B07" w:rsidRDefault="005E455D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Mac-Adresse</w:t>
            </w:r>
            <w:r w:rsidR="004B468D"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/n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5E455D" w:rsidRPr="00C36659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214AFF" w:rsidRPr="00214AFF" w:rsidTr="00214AFF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979797"/>
              <w:right w:val="single" w:sz="6" w:space="0" w:color="979797"/>
            </w:tcBorders>
          </w:tcPr>
          <w:p w:rsidR="00214AFF" w:rsidRDefault="00214AFF" w:rsidP="00214AFF">
            <w:pPr>
              <w:spacing w:before="49" w:after="0"/>
              <w:ind w:right="238"/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</w:pPr>
          </w:p>
          <w:p w:rsidR="00214AFF" w:rsidRPr="00214AFF" w:rsidRDefault="00214AFF" w:rsidP="00214AFF">
            <w:pPr>
              <w:spacing w:before="49" w:after="0"/>
              <w:ind w:right="238"/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  <w:t>Einstellungen</w:t>
            </w:r>
          </w:p>
        </w:tc>
      </w:tr>
      <w:tr w:rsidR="00214AFF" w:rsidRPr="005E455D" w:rsidTr="00214AFF">
        <w:trPr>
          <w:trHeight w:val="340"/>
        </w:trPr>
        <w:tc>
          <w:tcPr>
            <w:tcW w:w="1616" w:type="pct"/>
            <w:tcBorders>
              <w:top w:val="single" w:sz="12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214AFF" w:rsidRPr="00E71B07" w:rsidRDefault="00214AFF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Name</w:t>
            </w:r>
          </w:p>
        </w:tc>
        <w:tc>
          <w:tcPr>
            <w:tcW w:w="3384" w:type="pct"/>
            <w:gridSpan w:val="2"/>
            <w:tcBorders>
              <w:top w:val="single" w:sz="12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214AFF" w:rsidRPr="006C4E42" w:rsidRDefault="00214AFF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color w:val="000000" w:themeColor="text1"/>
              </w:rPr>
            </w:pPr>
          </w:p>
        </w:tc>
      </w:tr>
      <w:tr w:rsidR="00214AFF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214AFF" w:rsidRPr="00E71B07" w:rsidRDefault="00214AFF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214AFF" w:rsidRDefault="00214AFF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214AFF" w:rsidRPr="00214AFF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214AFF" w:rsidRPr="00E71B07" w:rsidRDefault="00214AFF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IP-Adresse</w:t>
            </w:r>
          </w:p>
        </w:tc>
        <w:tc>
          <w:tcPr>
            <w:tcW w:w="2137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6C4E42" w:rsidRPr="006C4E42" w:rsidRDefault="006C4E42" w:rsidP="006C4E42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  <w:tc>
          <w:tcPr>
            <w:tcW w:w="1247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214AFF" w:rsidRPr="00214AFF" w:rsidRDefault="00214AFF" w:rsidP="00214AFF">
            <w:pPr>
              <w:spacing w:before="40" w:after="0" w:line="316" w:lineRule="auto"/>
              <w:ind w:left="115" w:right="135" w:hanging="14"/>
              <w:rPr>
                <w:rFonts w:eastAsia="Arial" w:cstheme="minorHAnsi"/>
              </w:rPr>
            </w:pPr>
            <w:r w:rsidRPr="00214AFF">
              <w:rPr>
                <w:rFonts w:eastAsia="Arial" w:cstheme="minorHAnsi"/>
              </w:rPr>
              <w:t>DHCP:</w:t>
            </w:r>
          </w:p>
        </w:tc>
      </w:tr>
      <w:tr w:rsidR="00E71B07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E71B07" w:rsidRPr="00E71B07" w:rsidRDefault="00E71B07" w:rsidP="00E71B07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  <w:r w:rsidRPr="00E71B07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Subnetzmaske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E71B07" w:rsidRPr="00C36659" w:rsidRDefault="00E71B07" w:rsidP="00E71B07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E71B07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E71B07" w:rsidRPr="005E455D" w:rsidRDefault="00E71B07" w:rsidP="00E71B07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DNS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E71B07" w:rsidRPr="00C36659" w:rsidRDefault="00E71B07" w:rsidP="00E71B07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  <w:tr w:rsidR="00E71B07" w:rsidRPr="005E455D" w:rsidTr="00214AFF">
        <w:trPr>
          <w:trHeight w:val="340"/>
        </w:trPr>
        <w:tc>
          <w:tcPr>
            <w:tcW w:w="1616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E71B07" w:rsidRPr="005E455D" w:rsidRDefault="00E71B07" w:rsidP="00E71B07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6"/>
                <w:szCs w:val="16"/>
              </w:rPr>
              <w:t>Standard-Gateway:</w:t>
            </w:r>
          </w:p>
        </w:tc>
        <w:tc>
          <w:tcPr>
            <w:tcW w:w="3384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E71B07" w:rsidRPr="00C36659" w:rsidRDefault="00E71B07" w:rsidP="00834E6C">
            <w:pPr>
              <w:keepNext/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</w:rPr>
            </w:pPr>
          </w:p>
        </w:tc>
      </w:tr>
    </w:tbl>
    <w:p w:rsidR="00834E6C" w:rsidRDefault="00834E6C" w:rsidP="00834E6C">
      <w:pPr>
        <w:pStyle w:val="Beschriftung"/>
        <w:rPr>
          <w:sz w:val="20"/>
        </w:rPr>
      </w:pPr>
      <w:bookmarkStart w:id="16" w:name="_Toc471913782"/>
      <w:r>
        <w:t xml:space="preserve">Tabelle </w:t>
      </w:r>
      <w:fldSimple w:instr=" SEQ Tabelle \* ARABIC ">
        <w:r>
          <w:rPr>
            <w:noProof/>
          </w:rPr>
          <w:t>1</w:t>
        </w:r>
      </w:fldSimple>
      <w:r>
        <w:t xml:space="preserve"> Physikalischer Server</w:t>
      </w:r>
    </w:p>
    <w:p w:rsidR="001A6A1A" w:rsidRPr="00EB24E2" w:rsidRDefault="001A6A1A">
      <w:pPr>
        <w:spacing w:after="160" w:line="259" w:lineRule="auto"/>
        <w:rPr>
          <w:rFonts w:eastAsiaTheme="majorEastAsia" w:cstheme="majorBidi"/>
          <w:color w:val="009EE3"/>
          <w:sz w:val="32"/>
          <w:szCs w:val="36"/>
        </w:rPr>
      </w:pPr>
      <w:r w:rsidRPr="00EB24E2">
        <w:rPr>
          <w:sz w:val="20"/>
        </w:rPr>
        <w:br w:type="page"/>
      </w:r>
    </w:p>
    <w:p w:rsidR="00086CE1" w:rsidRPr="00EB24E2" w:rsidRDefault="00086CE1" w:rsidP="00D805BA">
      <w:pPr>
        <w:pStyle w:val="berschrift2"/>
      </w:pPr>
      <w:bookmarkStart w:id="17" w:name="_Toc500420743"/>
      <w:bookmarkStart w:id="18" w:name="_Toc500487162"/>
      <w:r w:rsidRPr="00EB24E2">
        <w:lastRenderedPageBreak/>
        <w:t xml:space="preserve">Konfiguration </w:t>
      </w:r>
      <w:r w:rsidR="00777E1B">
        <w:t xml:space="preserve">Client und </w:t>
      </w:r>
      <w:r w:rsidRPr="00EB24E2">
        <w:t>Server</w:t>
      </w:r>
      <w:bookmarkEnd w:id="16"/>
      <w:bookmarkEnd w:id="17"/>
      <w:bookmarkEnd w:id="18"/>
    </w:p>
    <w:p w:rsidR="00777E1B" w:rsidRDefault="00777E1B" w:rsidP="00777E1B">
      <w:pPr>
        <w:pStyle w:val="berschrift3"/>
      </w:pPr>
      <w:bookmarkStart w:id="19" w:name="_Toc500420744"/>
      <w:bookmarkStart w:id="20" w:name="_Toc500487163"/>
      <w:r>
        <w:t>Client</w:t>
      </w:r>
      <w:bookmarkEnd w:id="19"/>
      <w:bookmarkEnd w:id="20"/>
    </w:p>
    <w:p w:rsidR="00777E1B" w:rsidRPr="00777E1B" w:rsidRDefault="00086CE1" w:rsidP="005E455D">
      <w:r w:rsidRPr="00777E1B">
        <w:t>Auf dem physischen Gerät (SRV-LAB wurden ein virtueller Client (WIN10) installiert: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7"/>
        <w:gridCol w:w="3827"/>
        <w:gridCol w:w="2116"/>
      </w:tblGrid>
      <w:tr w:rsidR="00086CE1" w:rsidRPr="005E455D" w:rsidTr="00D15B8C">
        <w:trPr>
          <w:trHeight w:val="397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777E1B" w:rsidRPr="005E455D" w:rsidRDefault="00777E1B" w:rsidP="00777E1B">
            <w:pPr>
              <w:spacing w:before="49" w:after="0"/>
              <w:ind w:right="238"/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</w:pPr>
          </w:p>
          <w:p w:rsidR="00086CE1" w:rsidRPr="005E455D" w:rsidRDefault="00D15B8C" w:rsidP="005E455D">
            <w:pPr>
              <w:spacing w:before="49" w:after="0"/>
              <w:ind w:right="238"/>
              <w:rPr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  <w:t>Spezifikationen</w:t>
            </w:r>
          </w:p>
        </w:tc>
      </w:tr>
      <w:tr w:rsidR="005E455D" w:rsidRPr="005E455D" w:rsidTr="00D15B8C">
        <w:trPr>
          <w:trHeight w:val="397"/>
        </w:trPr>
        <w:tc>
          <w:tcPr>
            <w:tcW w:w="1911" w:type="pct"/>
            <w:tcBorders>
              <w:top w:val="single" w:sz="4" w:space="0" w:color="auto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5E455D" w:rsidRPr="005E455D" w:rsidRDefault="005E455D" w:rsidP="005E455D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6"/>
                <w:szCs w:val="16"/>
              </w:rPr>
              <w:t>RAM</w:t>
            </w:r>
          </w:p>
        </w:tc>
        <w:tc>
          <w:tcPr>
            <w:tcW w:w="3089" w:type="pct"/>
            <w:gridSpan w:val="2"/>
            <w:tcBorders>
              <w:top w:val="single" w:sz="4" w:space="0" w:color="auto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5E455D" w:rsidRPr="00BC0405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b/>
                <w:color w:val="000000" w:themeColor="text1"/>
              </w:rPr>
            </w:pPr>
          </w:p>
        </w:tc>
      </w:tr>
      <w:tr w:rsidR="005E455D" w:rsidRPr="005E455D" w:rsidTr="00D15B8C">
        <w:trPr>
          <w:trHeight w:val="397"/>
        </w:trPr>
        <w:tc>
          <w:tcPr>
            <w:tcW w:w="1911" w:type="pct"/>
            <w:tcBorders>
              <w:top w:val="single" w:sz="4" w:space="0" w:color="auto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5E455D" w:rsidRPr="005E455D" w:rsidRDefault="005E455D" w:rsidP="005E455D">
            <w:pPr>
              <w:spacing w:before="56" w:after="0"/>
              <w:ind w:left="94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HD</w:t>
            </w:r>
          </w:p>
        </w:tc>
        <w:tc>
          <w:tcPr>
            <w:tcW w:w="3089" w:type="pct"/>
            <w:gridSpan w:val="2"/>
            <w:tcBorders>
              <w:top w:val="single" w:sz="4" w:space="0" w:color="auto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5E455D" w:rsidRPr="005E455D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42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9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9"/>
                <w:szCs w:val="16"/>
              </w:rPr>
              <w:t>Netzwerkadapter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32" w:after="0"/>
              <w:ind w:left="101" w:right="-20"/>
              <w:rPr>
                <w:rFonts w:eastAsia="Arial" w:cs="Arial"/>
                <w:color w:val="000000" w:themeColor="text1"/>
                <w:w w:val="110"/>
                <w:szCs w:val="16"/>
              </w:rPr>
            </w:pPr>
            <w:proofErr w:type="spellStart"/>
            <w:r w:rsidRPr="005E455D">
              <w:rPr>
                <w:rFonts w:eastAsia="Arial" w:cs="Arial"/>
                <w:color w:val="000000" w:themeColor="text1"/>
                <w:w w:val="110"/>
                <w:szCs w:val="16"/>
              </w:rPr>
              <w:t>vSwitch</w:t>
            </w:r>
            <w:proofErr w:type="spellEnd"/>
            <w:r w:rsidRPr="005E455D">
              <w:rPr>
                <w:rFonts w:eastAsia="Arial" w:cs="Arial"/>
                <w:color w:val="000000" w:themeColor="text1"/>
                <w:w w:val="110"/>
                <w:szCs w:val="16"/>
              </w:rPr>
              <w:t>-LAN</w:t>
            </w:r>
          </w:p>
        </w:tc>
      </w:tr>
      <w:tr w:rsidR="005E455D" w:rsidRPr="005E455D" w:rsidTr="005E455D">
        <w:trPr>
          <w:trHeight w:val="397"/>
        </w:trPr>
        <w:tc>
          <w:tcPr>
            <w:tcW w:w="1911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5E455D" w:rsidRPr="005E455D" w:rsidRDefault="005E455D" w:rsidP="005E455D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4"/>
                <w:szCs w:val="16"/>
              </w:rPr>
              <w:t>Domäne</w:t>
            </w:r>
          </w:p>
        </w:tc>
        <w:tc>
          <w:tcPr>
            <w:tcW w:w="3089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5E455D" w:rsidRPr="005E455D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5E455D" w:rsidRPr="005E455D" w:rsidTr="00D15B8C">
        <w:trPr>
          <w:trHeight w:val="397"/>
        </w:trPr>
        <w:tc>
          <w:tcPr>
            <w:tcW w:w="1911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5E455D" w:rsidRPr="005E455D" w:rsidRDefault="005E455D" w:rsidP="005E455D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6"/>
                <w:szCs w:val="16"/>
              </w:rPr>
              <w:t>Mac-Adresse</w:t>
            </w:r>
          </w:p>
        </w:tc>
        <w:tc>
          <w:tcPr>
            <w:tcW w:w="3089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5E455D" w:rsidRPr="005E455D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D15B8C">
        <w:trPr>
          <w:trHeight w:val="397"/>
        </w:trPr>
        <w:tc>
          <w:tcPr>
            <w:tcW w:w="1911" w:type="pct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B76DE7" w:rsidRPr="005E455D" w:rsidRDefault="00B76DE7" w:rsidP="00B76DE7">
            <w:pPr>
              <w:spacing w:before="56" w:after="0"/>
              <w:ind w:left="94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Version</w:t>
            </w:r>
          </w:p>
        </w:tc>
        <w:tc>
          <w:tcPr>
            <w:tcW w:w="3089" w:type="pct"/>
            <w:gridSpan w:val="2"/>
            <w:tcBorders>
              <w:top w:val="single" w:sz="6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47" w:after="0"/>
              <w:ind w:left="101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color w:val="000000" w:themeColor="text1"/>
                <w:szCs w:val="16"/>
              </w:rPr>
              <w:t>Windows</w:t>
            </w:r>
            <w:r w:rsidRPr="005E455D">
              <w:rPr>
                <w:rFonts w:eastAsia="Arial" w:cs="Arial"/>
                <w:color w:val="000000" w:themeColor="text1"/>
                <w:spacing w:val="43"/>
                <w:szCs w:val="16"/>
              </w:rPr>
              <w:t xml:space="preserve"> </w:t>
            </w:r>
            <w:r w:rsidRPr="005E455D">
              <w:rPr>
                <w:rFonts w:eastAsia="Arial" w:cs="Arial"/>
                <w:color w:val="000000" w:themeColor="text1"/>
                <w:szCs w:val="16"/>
              </w:rPr>
              <w:t>10</w:t>
            </w:r>
          </w:p>
        </w:tc>
      </w:tr>
      <w:tr w:rsidR="00B76DE7" w:rsidRPr="005E455D" w:rsidTr="00D15B8C">
        <w:trPr>
          <w:trHeight w:val="397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9" w:after="0"/>
              <w:ind w:left="273" w:right="2692"/>
              <w:rPr>
                <w:rFonts w:eastAsia="Arial" w:cs="Arial"/>
                <w:b/>
                <w:bCs/>
                <w:color w:val="000000" w:themeColor="text1"/>
                <w:w w:val="108"/>
                <w:szCs w:val="16"/>
              </w:rPr>
            </w:pPr>
          </w:p>
          <w:p w:rsidR="00B76DE7" w:rsidRPr="005E455D" w:rsidRDefault="00B76DE7" w:rsidP="00B76DE7">
            <w:pPr>
              <w:spacing w:before="49" w:after="0"/>
              <w:ind w:right="2692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8"/>
                <w:sz w:val="28"/>
                <w:szCs w:val="16"/>
              </w:rPr>
              <w:t>Einstellungen</w:t>
            </w:r>
          </w:p>
        </w:tc>
      </w:tr>
      <w:tr w:rsidR="00B76DE7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4"/>
                <w:szCs w:val="16"/>
              </w:rPr>
              <w:t>Name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7" w:after="0"/>
              <w:ind w:left="115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color w:val="000000" w:themeColor="text1"/>
                <w:w w:val="103"/>
                <w:szCs w:val="16"/>
              </w:rPr>
              <w:t>cli01</w:t>
            </w:r>
          </w:p>
        </w:tc>
      </w:tr>
      <w:tr w:rsidR="00331056" w:rsidRPr="005E455D" w:rsidTr="00331056">
        <w:trPr>
          <w:trHeight w:val="397"/>
        </w:trPr>
        <w:tc>
          <w:tcPr>
            <w:tcW w:w="5000" w:type="pct"/>
            <w:gridSpan w:val="3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B76DE7">
            <w:pPr>
              <w:spacing w:before="47" w:after="0"/>
              <w:ind w:left="115" w:right="-20"/>
              <w:rPr>
                <w:rFonts w:eastAsia="Arial" w:cs="Arial"/>
                <w:color w:val="000000" w:themeColor="text1"/>
                <w:w w:val="103"/>
                <w:szCs w:val="16"/>
              </w:rPr>
            </w:pPr>
          </w:p>
        </w:tc>
      </w:tr>
      <w:tr w:rsidR="00331056" w:rsidRPr="005E455D" w:rsidTr="00323A34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5E455D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IP-Adresse</w:t>
            </w:r>
          </w:p>
        </w:tc>
        <w:tc>
          <w:tcPr>
            <w:tcW w:w="1989" w:type="pct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100" w:type="pct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  <w:r>
              <w:rPr>
                <w:rFonts w:eastAsia="Arial" w:cstheme="minorHAnsi"/>
                <w:color w:val="000000" w:themeColor="text1"/>
              </w:rPr>
              <w:t xml:space="preserve">DHCP: </w:t>
            </w:r>
          </w:p>
        </w:tc>
      </w:tr>
      <w:tr w:rsidR="00331056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5E455D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Subnetzmaske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5E455D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5E455D" w:rsidRPr="005E455D" w:rsidRDefault="005E455D" w:rsidP="005E455D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  <w:t>DNS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5E455D" w:rsidRPr="005E455D" w:rsidRDefault="005E455D" w:rsidP="005E455D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6"/>
                <w:szCs w:val="16"/>
              </w:rPr>
              <w:t>Standard-Gateway: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56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2"/>
                <w:szCs w:val="16"/>
              </w:rPr>
            </w:pP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Sprache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  <w:szCs w:val="16"/>
              </w:rPr>
            </w:pPr>
            <w:r w:rsidRPr="005E455D">
              <w:rPr>
                <w:rFonts w:eastAsia="Arial" w:cs="Arial"/>
                <w:color w:val="000000" w:themeColor="text1"/>
                <w:szCs w:val="16"/>
              </w:rPr>
              <w:t>Deutsch</w:t>
            </w:r>
          </w:p>
        </w:tc>
      </w:tr>
      <w:tr w:rsidR="00331056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Passwort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63DA5" w:rsidP="00331056">
            <w:pPr>
              <w:spacing w:before="47" w:after="0"/>
              <w:ind w:left="115" w:right="-20"/>
              <w:rPr>
                <w:rFonts w:eastAsia="Arial" w:cs="Arial"/>
                <w:color w:val="000000" w:themeColor="text1"/>
                <w:w w:val="103"/>
                <w:szCs w:val="16"/>
              </w:rPr>
            </w:pPr>
            <w:r>
              <w:rPr>
                <w:rFonts w:eastAsia="Arial" w:cs="Arial"/>
                <w:color w:val="000000" w:themeColor="text1"/>
                <w:w w:val="103"/>
                <w:szCs w:val="16"/>
              </w:rPr>
              <w:t>Welcome$18</w:t>
            </w:r>
          </w:p>
        </w:tc>
      </w:tr>
      <w:tr w:rsidR="00331056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Windows Updates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7" w:after="0"/>
              <w:ind w:left="115" w:right="-20"/>
              <w:rPr>
                <w:rFonts w:eastAsia="Arial" w:cs="Arial"/>
                <w:color w:val="000000" w:themeColor="text1"/>
                <w:w w:val="103"/>
                <w:szCs w:val="16"/>
              </w:rPr>
            </w:pPr>
            <w:r w:rsidRPr="005E455D">
              <w:rPr>
                <w:rFonts w:eastAsia="Arial" w:cs="Arial"/>
                <w:color w:val="000000" w:themeColor="text1"/>
                <w:w w:val="103"/>
                <w:szCs w:val="16"/>
              </w:rPr>
              <w:t>Deaktiviert</w:t>
            </w:r>
          </w:p>
        </w:tc>
      </w:tr>
      <w:tr w:rsidR="00331056" w:rsidRPr="005E455D" w:rsidTr="005E455D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Tastaturlayout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31056">
        <w:trPr>
          <w:trHeight w:val="397"/>
        </w:trPr>
        <w:tc>
          <w:tcPr>
            <w:tcW w:w="5000" w:type="pct"/>
            <w:gridSpan w:val="3"/>
            <w:tcBorders>
              <w:top w:val="single" w:sz="8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D15B8C">
        <w:trPr>
          <w:trHeight w:val="397"/>
        </w:trPr>
        <w:tc>
          <w:tcPr>
            <w:tcW w:w="1911" w:type="pct"/>
            <w:tcBorders>
              <w:top w:val="single" w:sz="8" w:space="0" w:color="979797"/>
              <w:left w:val="single" w:sz="8" w:space="0" w:color="979797"/>
              <w:bottom w:val="single" w:sz="8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</w:pPr>
            <w:r w:rsidRPr="005E455D">
              <w:rPr>
                <w:rFonts w:eastAsia="Arial" w:cs="Arial"/>
                <w:b/>
                <w:bCs/>
                <w:color w:val="000000" w:themeColor="text1"/>
                <w:w w:val="105"/>
                <w:szCs w:val="16"/>
              </w:rPr>
              <w:t>Software</w:t>
            </w:r>
          </w:p>
        </w:tc>
        <w:tc>
          <w:tcPr>
            <w:tcW w:w="3089" w:type="pct"/>
            <w:gridSpan w:val="2"/>
            <w:tcBorders>
              <w:top w:val="single" w:sz="8" w:space="0" w:color="979797"/>
              <w:left w:val="single" w:sz="6" w:space="0" w:color="939393"/>
              <w:bottom w:val="single" w:sz="8" w:space="0" w:color="979797"/>
              <w:right w:val="single" w:sz="6" w:space="0" w:color="979797"/>
            </w:tcBorders>
          </w:tcPr>
          <w:p w:rsidR="00331056" w:rsidRPr="005E455D" w:rsidRDefault="00331056" w:rsidP="00834E6C">
            <w:pPr>
              <w:keepNext/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</w:tbl>
    <w:p w:rsidR="00086CE1" w:rsidRPr="00EB24E2" w:rsidRDefault="00834E6C" w:rsidP="00834E6C">
      <w:pPr>
        <w:pStyle w:val="Beschriftung"/>
        <w:rPr>
          <w:color w:val="000000" w:themeColor="text1"/>
          <w:sz w:val="20"/>
        </w:rPr>
      </w:pPr>
      <w:r>
        <w:t xml:space="preserve">Tabelle </w:t>
      </w:r>
      <w:fldSimple w:instr=" SEQ Tabelle \* ARABIC ">
        <w:r>
          <w:rPr>
            <w:noProof/>
          </w:rPr>
          <w:t>2</w:t>
        </w:r>
      </w:fldSimple>
      <w:r>
        <w:t xml:space="preserve"> </w:t>
      </w:r>
      <w:r w:rsidRPr="005E1DFA">
        <w:t>Konfiguration Client (cli01)</w:t>
      </w:r>
    </w:p>
    <w:p w:rsidR="00777E1B" w:rsidRDefault="00777E1B">
      <w:pPr>
        <w:spacing w:after="160" w:line="259" w:lineRule="auto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br w:type="page"/>
      </w:r>
    </w:p>
    <w:p w:rsidR="00777E1B" w:rsidRDefault="00777E1B" w:rsidP="00777E1B">
      <w:pPr>
        <w:pStyle w:val="berschrift3"/>
      </w:pPr>
      <w:bookmarkStart w:id="21" w:name="_Toc500420745"/>
      <w:bookmarkStart w:id="22" w:name="_Toc500487164"/>
      <w:r>
        <w:lastRenderedPageBreak/>
        <w:t>SRV01</w:t>
      </w:r>
      <w:bookmarkEnd w:id="21"/>
      <w:bookmarkEnd w:id="22"/>
    </w:p>
    <w:p w:rsidR="00086CE1" w:rsidRPr="00EB24E2" w:rsidRDefault="00086CE1" w:rsidP="005E455D">
      <w:r w:rsidRPr="00EB24E2">
        <w:t xml:space="preserve">Einstellungen und Konfigurationen des virtualisierten Windows </w:t>
      </w:r>
      <w:r w:rsidR="00571B59">
        <w:t>2016</w:t>
      </w:r>
      <w:r w:rsidRPr="00EB24E2">
        <w:t xml:space="preserve"> Server S</w:t>
      </w:r>
      <w:r w:rsidR="00571B59">
        <w:t>RV</w:t>
      </w:r>
      <w:r w:rsidRPr="00EB24E2">
        <w:t>01: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8"/>
        <w:gridCol w:w="3684"/>
        <w:gridCol w:w="2118"/>
      </w:tblGrid>
      <w:tr w:rsidR="00086CE1" w:rsidRPr="005E455D" w:rsidTr="00777E1B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777E1B" w:rsidRPr="005E455D" w:rsidRDefault="00777E1B" w:rsidP="00777E1B">
            <w:pPr>
              <w:spacing w:before="49" w:after="0"/>
              <w:ind w:right="2692"/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  <w:szCs w:val="16"/>
              </w:rPr>
            </w:pPr>
          </w:p>
          <w:p w:rsidR="00086CE1" w:rsidRPr="005E455D" w:rsidRDefault="00D15B8C" w:rsidP="005E455D">
            <w:pPr>
              <w:spacing w:before="49" w:after="0"/>
              <w:ind w:right="2692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  <w:szCs w:val="16"/>
              </w:rPr>
              <w:t>Spezifikationen</w:t>
            </w:r>
          </w:p>
        </w:tc>
      </w:tr>
      <w:tr w:rsidR="00086CE1" w:rsidRPr="005E455D" w:rsidTr="005E455D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086CE1" w:rsidRPr="005E455D" w:rsidRDefault="00086CE1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RAM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086CE1" w:rsidRPr="005E455D" w:rsidRDefault="00086CE1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B76DE7" w:rsidRPr="005E455D" w:rsidRDefault="00B76DE7" w:rsidP="00B76DE7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HD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B76DE7" w:rsidRPr="005E455D" w:rsidRDefault="00B76DE7" w:rsidP="00B76DE7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6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HD2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  <w:w w:val="110"/>
              </w:rPr>
            </w:pP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9"/>
              </w:rPr>
              <w:t>Netzwerkadapter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proofErr w:type="spellStart"/>
            <w:r w:rsidRPr="005E455D">
              <w:rPr>
                <w:rFonts w:eastAsia="Arial" w:cstheme="minorHAnsi"/>
                <w:color w:val="000000" w:themeColor="text1"/>
              </w:rPr>
              <w:t>vSwitch</w:t>
            </w:r>
            <w:proofErr w:type="spellEnd"/>
            <w:r w:rsidRPr="005E455D">
              <w:rPr>
                <w:rFonts w:eastAsia="Arial" w:cstheme="minorHAnsi"/>
                <w:color w:val="000000" w:themeColor="text1"/>
              </w:rPr>
              <w:t xml:space="preserve">-LAN; </w:t>
            </w:r>
            <w:proofErr w:type="spellStart"/>
            <w:r w:rsidRPr="005E455D">
              <w:rPr>
                <w:rFonts w:eastAsia="Arial" w:cstheme="minorHAnsi"/>
                <w:color w:val="000000" w:themeColor="text1"/>
              </w:rPr>
              <w:t>vSwitch</w:t>
            </w:r>
            <w:proofErr w:type="spellEnd"/>
            <w:r w:rsidRPr="005E455D">
              <w:rPr>
                <w:rFonts w:eastAsia="Arial" w:cstheme="minorHAnsi"/>
                <w:color w:val="000000" w:themeColor="text1"/>
              </w:rPr>
              <w:t>-WAN</w:t>
            </w: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Mac-Adresse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B76DE7" w:rsidRPr="005E455D" w:rsidRDefault="00B76DE7" w:rsidP="00B76DE7">
            <w:pPr>
              <w:spacing w:before="56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2"/>
              </w:rPr>
              <w:t>Version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B76DE7" w:rsidRPr="005E455D" w:rsidRDefault="00B76DE7" w:rsidP="00B76DE7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</w:rPr>
              <w:t>Windows</w:t>
            </w:r>
            <w:r w:rsidRPr="005E455D">
              <w:rPr>
                <w:rFonts w:eastAsia="Arial" w:cstheme="minorHAnsi"/>
                <w:color w:val="000000" w:themeColor="text1"/>
                <w:spacing w:val="47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</w:rPr>
              <w:t>Server 2016</w:t>
            </w:r>
          </w:p>
        </w:tc>
      </w:tr>
      <w:tr w:rsidR="00B76DE7" w:rsidRPr="005E455D" w:rsidTr="00777E1B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9" w:after="0"/>
              <w:ind w:right="2692"/>
              <w:rPr>
                <w:rFonts w:eastAsia="Arial" w:cstheme="minorHAnsi"/>
                <w:b/>
                <w:bCs/>
                <w:color w:val="000000" w:themeColor="text1"/>
                <w:w w:val="108"/>
              </w:rPr>
            </w:pPr>
          </w:p>
          <w:p w:rsidR="00B76DE7" w:rsidRPr="005E455D" w:rsidRDefault="00B76DE7" w:rsidP="00B76DE7">
            <w:pPr>
              <w:spacing w:before="49" w:after="0"/>
              <w:ind w:right="2692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</w:rPr>
              <w:t>Einstellungen</w:t>
            </w:r>
          </w:p>
        </w:tc>
      </w:tr>
      <w:tr w:rsidR="00B76DE7" w:rsidRPr="005E455D" w:rsidTr="00777E1B">
        <w:trPr>
          <w:trHeight w:val="340"/>
        </w:trPr>
        <w:tc>
          <w:tcPr>
            <w:tcW w:w="1984" w:type="pct"/>
            <w:tcBorders>
              <w:top w:val="single" w:sz="12" w:space="0" w:color="646464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B76DE7" w:rsidRPr="005E455D" w:rsidRDefault="00B76DE7" w:rsidP="00B76DE7">
            <w:pPr>
              <w:spacing w:before="56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4"/>
              </w:rPr>
              <w:t>Name</w:t>
            </w:r>
          </w:p>
        </w:tc>
        <w:tc>
          <w:tcPr>
            <w:tcW w:w="3016" w:type="pct"/>
            <w:gridSpan w:val="2"/>
            <w:tcBorders>
              <w:top w:val="single" w:sz="12" w:space="0" w:color="646464"/>
              <w:left w:val="single" w:sz="6" w:space="0" w:color="939393"/>
              <w:bottom w:val="single" w:sz="8" w:space="0" w:color="979797"/>
              <w:right w:val="single" w:sz="6" w:space="0" w:color="979797"/>
            </w:tcBorders>
            <w:hideMark/>
          </w:tcPr>
          <w:p w:rsidR="00B76DE7" w:rsidRPr="005E455D" w:rsidRDefault="00B76DE7" w:rsidP="00B76DE7">
            <w:pPr>
              <w:spacing w:before="47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3"/>
              </w:rPr>
              <w:t>SRV01</w:t>
            </w:r>
          </w:p>
        </w:tc>
      </w:tr>
      <w:tr w:rsidR="008647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8647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8647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Adapter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38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21"/>
              </w:rPr>
              <w:t>1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8647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IP-Adresse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41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(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LAN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)</w:t>
            </w:r>
          </w:p>
        </w:tc>
        <w:tc>
          <w:tcPr>
            <w:tcW w:w="1915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100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  <w:r>
              <w:rPr>
                <w:rFonts w:eastAsia="Arial" w:cstheme="minorHAnsi"/>
                <w:color w:val="000000" w:themeColor="text1"/>
              </w:rPr>
              <w:t xml:space="preserve">DHCP: </w:t>
            </w: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Subnetzmaske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DNS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7"/>
              </w:rPr>
              <w:t>Standard-Gateway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4"/>
                <w:w w:val="107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(LAN)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Adapter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33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14"/>
              </w:rPr>
              <w:t>2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IP-Adresse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41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(</w:t>
            </w:r>
            <w:r>
              <w:rPr>
                <w:rFonts w:eastAsia="Arial" w:cstheme="minorHAnsi"/>
                <w:b/>
                <w:bCs/>
                <w:color w:val="000000" w:themeColor="text1"/>
              </w:rPr>
              <w:t>WAN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)</w:t>
            </w:r>
          </w:p>
        </w:tc>
        <w:tc>
          <w:tcPr>
            <w:tcW w:w="1915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100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  <w:r>
              <w:rPr>
                <w:rFonts w:eastAsia="Arial" w:cstheme="minorHAnsi"/>
                <w:color w:val="000000" w:themeColor="text1"/>
              </w:rPr>
              <w:t>DHCP: JA</w:t>
            </w: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Subnetzmaske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DNS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7"/>
              </w:rPr>
              <w:t>Standard-Gateway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3"/>
                <w:w w:val="107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(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WAN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)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Sprache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1"/>
              </w:rPr>
              <w:t>Englisch</w:t>
            </w: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56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2"/>
              </w:rPr>
              <w:t>Version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</w:rPr>
              <w:t>Windows</w:t>
            </w:r>
            <w:r w:rsidRPr="005E455D">
              <w:rPr>
                <w:rFonts w:eastAsia="Arial" w:cstheme="minorHAnsi"/>
                <w:color w:val="000000" w:themeColor="text1"/>
                <w:spacing w:val="47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</w:rPr>
              <w:t>2016</w:t>
            </w:r>
            <w:r w:rsidRPr="005E455D">
              <w:rPr>
                <w:rFonts w:eastAsia="Arial" w:cstheme="minorHAnsi"/>
                <w:color w:val="000000" w:themeColor="text1"/>
                <w:spacing w:val="46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  <w:w w:val="107"/>
              </w:rPr>
              <w:t>(</w:t>
            </w:r>
            <w:r w:rsidRPr="005E455D">
              <w:rPr>
                <w:rFonts w:eastAsia="Arial" w:cstheme="minorHAnsi"/>
                <w:color w:val="000000" w:themeColor="text1"/>
                <w:w w:val="106"/>
              </w:rPr>
              <w:t>64bit</w:t>
            </w:r>
            <w:r w:rsidRPr="005E455D">
              <w:rPr>
                <w:rFonts w:eastAsia="Arial" w:cstheme="minorHAnsi"/>
                <w:color w:val="000000" w:themeColor="text1"/>
                <w:w w:val="107"/>
              </w:rPr>
              <w:t>)</w:t>
            </w: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6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ESC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8"/>
              </w:rPr>
              <w:t>Administrators:</w:t>
            </w:r>
            <w:r w:rsidRPr="005E455D">
              <w:rPr>
                <w:rFonts w:eastAsia="Arial" w:cstheme="minorHAnsi"/>
                <w:color w:val="000000" w:themeColor="text1"/>
                <w:spacing w:val="-20"/>
                <w:w w:val="108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  <w:w w:val="108"/>
              </w:rPr>
              <w:t>Off</w:t>
            </w:r>
            <w:r>
              <w:rPr>
                <w:rFonts w:eastAsia="Arial" w:cstheme="minorHAnsi"/>
                <w:color w:val="000000" w:themeColor="text1"/>
              </w:rPr>
              <w:t xml:space="preserve"> / </w:t>
            </w:r>
            <w:r w:rsidRPr="005E455D">
              <w:rPr>
                <w:rFonts w:eastAsia="Arial" w:cstheme="minorHAnsi"/>
                <w:color w:val="000000" w:themeColor="text1"/>
                <w:position w:val="-1"/>
              </w:rPr>
              <w:t>Users:</w:t>
            </w:r>
            <w:r w:rsidRPr="005E455D">
              <w:rPr>
                <w:rFonts w:eastAsia="Arial" w:cstheme="minorHAnsi"/>
                <w:color w:val="000000" w:themeColor="text1"/>
                <w:spacing w:val="5"/>
                <w:position w:val="-1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  <w:w w:val="108"/>
                <w:position w:val="-1"/>
              </w:rPr>
              <w:t>Off</w:t>
            </w:r>
          </w:p>
        </w:tc>
      </w:tr>
      <w:tr w:rsidR="003310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  <w:w w:val="108"/>
              </w:rPr>
            </w:pPr>
          </w:p>
        </w:tc>
      </w:tr>
      <w:tr w:rsidR="00331056" w:rsidRPr="005E455D" w:rsidTr="005E455D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Rollen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Features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864756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Viren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8"/>
                <w:w w:val="106"/>
              </w:rPr>
              <w:t>s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6"/>
                <w:w w:val="95"/>
              </w:rPr>
              <w:t>c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4"/>
              </w:rPr>
              <w:t>hutz: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777E1B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Software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834E6C">
            <w:pPr>
              <w:keepNext/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</w:tbl>
    <w:p w:rsidR="00777E1B" w:rsidRDefault="00834E6C" w:rsidP="00834E6C">
      <w:pPr>
        <w:pStyle w:val="Beschriftung"/>
        <w:rPr>
          <w:color w:val="000000" w:themeColor="text1"/>
          <w:sz w:val="20"/>
        </w:rPr>
      </w:pPr>
      <w:r>
        <w:t xml:space="preserve">Tabelle </w:t>
      </w:r>
      <w:fldSimple w:instr=" SEQ Tabelle \* ARABIC ">
        <w:r>
          <w:rPr>
            <w:noProof/>
          </w:rPr>
          <w:t>3</w:t>
        </w:r>
      </w:fldSimple>
      <w:r w:rsidRPr="00B037A3">
        <w:t xml:space="preserve"> Konfiguration SRV01</w:t>
      </w:r>
      <w:r w:rsidR="00777E1B">
        <w:rPr>
          <w:color w:val="000000" w:themeColor="text1"/>
          <w:sz w:val="20"/>
        </w:rPr>
        <w:br w:type="page"/>
      </w:r>
    </w:p>
    <w:p w:rsidR="00777E1B" w:rsidRDefault="00777E1B" w:rsidP="00777E1B">
      <w:pPr>
        <w:pStyle w:val="berschrift3"/>
      </w:pPr>
      <w:bookmarkStart w:id="23" w:name="_Toc500420746"/>
      <w:bookmarkStart w:id="24" w:name="_Toc500487165"/>
      <w:r>
        <w:lastRenderedPageBreak/>
        <w:t>SRV02</w:t>
      </w:r>
      <w:bookmarkEnd w:id="23"/>
      <w:bookmarkEnd w:id="24"/>
    </w:p>
    <w:p w:rsidR="001A6A1A" w:rsidRPr="00EB24E2" w:rsidRDefault="001A6A1A" w:rsidP="005E455D">
      <w:r w:rsidRPr="00EB24E2">
        <w:t xml:space="preserve">Einstellungen und Konfigurationen des virtualisierten Windows </w:t>
      </w:r>
      <w:r w:rsidR="00571B59">
        <w:t>2016 Server SRV2</w:t>
      </w:r>
      <w:r w:rsidRPr="00EB24E2">
        <w:t>:</w:t>
      </w: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8"/>
        <w:gridCol w:w="3684"/>
        <w:gridCol w:w="2118"/>
      </w:tblGrid>
      <w:tr w:rsidR="008647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864756" w:rsidRPr="005E455D" w:rsidRDefault="00864756" w:rsidP="00323A34">
            <w:pPr>
              <w:spacing w:before="49" w:after="0"/>
              <w:ind w:right="2692"/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  <w:szCs w:val="16"/>
              </w:rPr>
            </w:pPr>
            <w:bookmarkStart w:id="25" w:name="_Toc471811737"/>
          </w:p>
          <w:p w:rsidR="00864756" w:rsidRPr="005E455D" w:rsidRDefault="00864756" w:rsidP="00323A34">
            <w:pPr>
              <w:spacing w:before="49" w:after="0"/>
              <w:ind w:right="2692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  <w:szCs w:val="16"/>
              </w:rPr>
              <w:t>Spezifikationen</w:t>
            </w: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RAM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HD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6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6"/>
              </w:rPr>
              <w:t>HD2</w:t>
            </w:r>
          </w:p>
        </w:tc>
        <w:tc>
          <w:tcPr>
            <w:tcW w:w="3016" w:type="pct"/>
            <w:gridSpan w:val="2"/>
            <w:tcBorders>
              <w:top w:val="single" w:sz="8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  <w:w w:val="110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9"/>
              </w:rPr>
              <w:t>Netzwerkadapter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864756" w:rsidRPr="005E455D" w:rsidRDefault="00864756" w:rsidP="008647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proofErr w:type="spellStart"/>
            <w:r w:rsidRPr="005E455D">
              <w:rPr>
                <w:rFonts w:eastAsia="Arial" w:cstheme="minorHAnsi"/>
                <w:color w:val="000000" w:themeColor="text1"/>
              </w:rPr>
              <w:t>vSwitch</w:t>
            </w:r>
            <w:proofErr w:type="spellEnd"/>
            <w:r w:rsidRPr="005E455D">
              <w:rPr>
                <w:rFonts w:eastAsia="Arial" w:cstheme="minorHAnsi"/>
                <w:color w:val="000000" w:themeColor="text1"/>
              </w:rPr>
              <w:t>-LAN</w:t>
            </w: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Mac-Adresse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323A34">
            <w:pPr>
              <w:spacing w:before="56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2"/>
              </w:rPr>
              <w:t>Version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</w:rPr>
              <w:t>Windows</w:t>
            </w:r>
            <w:r w:rsidRPr="005E455D">
              <w:rPr>
                <w:rFonts w:eastAsia="Arial" w:cstheme="minorHAnsi"/>
                <w:color w:val="000000" w:themeColor="text1"/>
                <w:spacing w:val="47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</w:rPr>
              <w:t>Server 2016</w:t>
            </w:r>
          </w:p>
        </w:tc>
      </w:tr>
      <w:tr w:rsidR="008647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864756" w:rsidRPr="005E455D" w:rsidRDefault="00864756" w:rsidP="00323A34">
            <w:pPr>
              <w:spacing w:before="49" w:after="0"/>
              <w:ind w:right="2692"/>
              <w:rPr>
                <w:rFonts w:eastAsia="Arial" w:cstheme="minorHAnsi"/>
                <w:b/>
                <w:bCs/>
                <w:color w:val="000000" w:themeColor="text1"/>
                <w:w w:val="108"/>
              </w:rPr>
            </w:pPr>
          </w:p>
          <w:p w:rsidR="00864756" w:rsidRPr="005E455D" w:rsidRDefault="00864756" w:rsidP="00323A34">
            <w:pPr>
              <w:spacing w:before="49" w:after="0"/>
              <w:ind w:right="2692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8"/>
                <w:sz w:val="28"/>
              </w:rPr>
              <w:t>Einstellungen</w:t>
            </w: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12" w:space="0" w:color="646464"/>
              <w:left w:val="single" w:sz="8" w:space="0" w:color="979797"/>
              <w:bottom w:val="single" w:sz="8" w:space="0" w:color="979797"/>
              <w:right w:val="single" w:sz="6" w:space="0" w:color="939393"/>
            </w:tcBorders>
            <w:hideMark/>
          </w:tcPr>
          <w:p w:rsidR="00864756" w:rsidRPr="005E455D" w:rsidRDefault="00864756" w:rsidP="00323A34">
            <w:pPr>
              <w:spacing w:before="56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4"/>
              </w:rPr>
              <w:t>Name</w:t>
            </w:r>
          </w:p>
        </w:tc>
        <w:tc>
          <w:tcPr>
            <w:tcW w:w="3016" w:type="pct"/>
            <w:gridSpan w:val="2"/>
            <w:tcBorders>
              <w:top w:val="single" w:sz="12" w:space="0" w:color="646464"/>
              <w:left w:val="single" w:sz="6" w:space="0" w:color="939393"/>
              <w:bottom w:val="single" w:sz="8" w:space="0" w:color="979797"/>
              <w:right w:val="single" w:sz="6" w:space="0" w:color="979797"/>
            </w:tcBorders>
            <w:hideMark/>
          </w:tcPr>
          <w:p w:rsidR="00864756" w:rsidRPr="005E455D" w:rsidRDefault="00864756" w:rsidP="00864756">
            <w:pPr>
              <w:spacing w:before="47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3"/>
              </w:rPr>
              <w:t>SRV0</w:t>
            </w:r>
            <w:r>
              <w:rPr>
                <w:rFonts w:eastAsia="Arial" w:cstheme="minorHAnsi"/>
                <w:color w:val="000000" w:themeColor="text1"/>
                <w:w w:val="103"/>
              </w:rPr>
              <w:t>2</w:t>
            </w:r>
          </w:p>
        </w:tc>
      </w:tr>
      <w:tr w:rsidR="008647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8647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864756" w:rsidRPr="005E455D" w:rsidRDefault="00864756" w:rsidP="00323A34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Adapter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38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21"/>
              </w:rPr>
              <w:t>1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864756" w:rsidRPr="005E455D" w:rsidRDefault="00864756" w:rsidP="00323A34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IP-Adresse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41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(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LAN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1"/>
              </w:rPr>
              <w:t>)</w:t>
            </w:r>
          </w:p>
        </w:tc>
        <w:tc>
          <w:tcPr>
            <w:tcW w:w="1915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100" w:type="pct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  <w:r>
              <w:rPr>
                <w:rFonts w:eastAsia="Arial" w:cstheme="minorHAnsi"/>
                <w:color w:val="000000" w:themeColor="text1"/>
              </w:rPr>
              <w:t xml:space="preserve">DHCP: </w:t>
            </w: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Subnetzmaske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DNS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7"/>
              </w:rPr>
              <w:t>Standard-Gateway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4"/>
                <w:w w:val="107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(LAN)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Sprache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  <w:w w:val="101"/>
              </w:rPr>
              <w:t>Englisch</w:t>
            </w: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56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2"/>
              </w:rPr>
              <w:t>Version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32" w:after="0"/>
              <w:ind w:left="101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color w:val="000000" w:themeColor="text1"/>
              </w:rPr>
              <w:t>Windows</w:t>
            </w:r>
            <w:r w:rsidRPr="005E455D">
              <w:rPr>
                <w:rFonts w:eastAsia="Arial" w:cstheme="minorHAnsi"/>
                <w:color w:val="000000" w:themeColor="text1"/>
                <w:spacing w:val="47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</w:rPr>
              <w:t>2016</w:t>
            </w:r>
            <w:r w:rsidRPr="005E455D">
              <w:rPr>
                <w:rFonts w:eastAsia="Arial" w:cstheme="minorHAnsi"/>
                <w:color w:val="000000" w:themeColor="text1"/>
                <w:spacing w:val="46"/>
              </w:rPr>
              <w:t xml:space="preserve"> </w:t>
            </w:r>
            <w:r w:rsidRPr="005E455D">
              <w:rPr>
                <w:rFonts w:eastAsia="Arial" w:cstheme="minorHAnsi"/>
                <w:color w:val="000000" w:themeColor="text1"/>
                <w:w w:val="107"/>
              </w:rPr>
              <w:t>(</w:t>
            </w:r>
            <w:r w:rsidRPr="005E455D">
              <w:rPr>
                <w:rFonts w:eastAsia="Arial" w:cstheme="minorHAnsi"/>
                <w:color w:val="000000" w:themeColor="text1"/>
                <w:w w:val="106"/>
              </w:rPr>
              <w:t>64bit</w:t>
            </w:r>
            <w:r w:rsidRPr="005E455D">
              <w:rPr>
                <w:rFonts w:eastAsia="Arial" w:cstheme="minorHAnsi"/>
                <w:color w:val="000000" w:themeColor="text1"/>
                <w:w w:val="107"/>
              </w:rPr>
              <w:t>)</w:t>
            </w: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IE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6"/>
              </w:rPr>
              <w:t xml:space="preserve"> 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</w:rPr>
              <w:t>ESC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  <w:hideMark/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01" w:right="-20"/>
              <w:rPr>
                <w:rFonts w:eastAsia="Arial" w:cstheme="minorHAnsi"/>
                <w:color w:val="000000" w:themeColor="text1"/>
                <w:w w:val="108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before="49"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Rollen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/>
              <w:ind w:left="115" w:right="-20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  <w:hideMark/>
          </w:tcPr>
          <w:p w:rsidR="00331056" w:rsidRPr="005E455D" w:rsidRDefault="00331056" w:rsidP="00331056">
            <w:pPr>
              <w:spacing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Features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5000" w:type="pct"/>
            <w:gridSpan w:val="3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before="49" w:after="0"/>
              <w:ind w:left="94" w:right="-20"/>
              <w:rPr>
                <w:rFonts w:eastAsia="Arial" w:cstheme="minorHAnsi"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bCs/>
                <w:color w:val="000000" w:themeColor="text1"/>
                <w:w w:val="105"/>
              </w:rPr>
              <w:t>Viren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-8"/>
                <w:w w:val="106"/>
              </w:rPr>
              <w:t>s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spacing w:val="6"/>
                <w:w w:val="95"/>
              </w:rPr>
              <w:t>c</w:t>
            </w:r>
            <w:r w:rsidRPr="005E455D">
              <w:rPr>
                <w:rFonts w:eastAsia="Arial" w:cstheme="minorHAnsi"/>
                <w:b/>
                <w:bCs/>
                <w:color w:val="000000" w:themeColor="text1"/>
                <w:w w:val="104"/>
              </w:rPr>
              <w:t>hutz: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331056">
            <w:pPr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  <w:tr w:rsidR="00331056" w:rsidRPr="005E455D" w:rsidTr="00323A34">
        <w:trPr>
          <w:trHeight w:val="340"/>
        </w:trPr>
        <w:tc>
          <w:tcPr>
            <w:tcW w:w="1984" w:type="pct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39393"/>
            </w:tcBorders>
          </w:tcPr>
          <w:p w:rsidR="00331056" w:rsidRPr="005E455D" w:rsidRDefault="00331056" w:rsidP="00331056">
            <w:pPr>
              <w:spacing w:after="0"/>
              <w:ind w:left="108" w:right="-20"/>
              <w:rPr>
                <w:rFonts w:eastAsia="Arial" w:cstheme="minorHAnsi"/>
                <w:b/>
                <w:color w:val="000000" w:themeColor="text1"/>
              </w:rPr>
            </w:pPr>
            <w:r w:rsidRPr="005E455D">
              <w:rPr>
                <w:rFonts w:eastAsia="Arial" w:cstheme="minorHAnsi"/>
                <w:b/>
                <w:color w:val="000000" w:themeColor="text1"/>
              </w:rPr>
              <w:t>Software</w:t>
            </w:r>
          </w:p>
        </w:tc>
        <w:tc>
          <w:tcPr>
            <w:tcW w:w="3016" w:type="pct"/>
            <w:gridSpan w:val="2"/>
            <w:tcBorders>
              <w:top w:val="single" w:sz="6" w:space="0" w:color="979797"/>
              <w:left w:val="single" w:sz="6" w:space="0" w:color="939393"/>
              <w:bottom w:val="single" w:sz="6" w:space="0" w:color="979797"/>
              <w:right w:val="single" w:sz="6" w:space="0" w:color="979797"/>
            </w:tcBorders>
          </w:tcPr>
          <w:p w:rsidR="00331056" w:rsidRPr="005E455D" w:rsidRDefault="00331056" w:rsidP="00834E6C">
            <w:pPr>
              <w:keepNext/>
              <w:spacing w:before="40" w:after="0" w:line="316" w:lineRule="auto"/>
              <w:ind w:left="115" w:right="135" w:hanging="14"/>
              <w:rPr>
                <w:rFonts w:eastAsia="Arial" w:cstheme="minorHAnsi"/>
                <w:color w:val="000000" w:themeColor="text1"/>
              </w:rPr>
            </w:pPr>
          </w:p>
        </w:tc>
      </w:tr>
    </w:tbl>
    <w:bookmarkEnd w:id="25"/>
    <w:p w:rsidR="00834E6C" w:rsidRDefault="00834E6C">
      <w:pPr>
        <w:pStyle w:val="Beschriftung"/>
      </w:pPr>
      <w:r>
        <w:t xml:space="preserve">Tabelle </w:t>
      </w:r>
      <w:fldSimple w:instr=" SEQ Tabelle \* ARABIC ">
        <w:r>
          <w:rPr>
            <w:noProof/>
          </w:rPr>
          <w:t>4</w:t>
        </w:r>
      </w:fldSimple>
      <w:r>
        <w:t xml:space="preserve"> </w:t>
      </w:r>
      <w:r w:rsidRPr="00867B36">
        <w:t>Konfiguration SRV02</w:t>
      </w:r>
    </w:p>
    <w:p w:rsidR="00834E6C" w:rsidRDefault="00834E6C">
      <w:pPr>
        <w:spacing w:after="160" w:line="259" w:lineRule="auto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br w:type="page"/>
      </w:r>
    </w:p>
    <w:p w:rsidR="00022645" w:rsidRDefault="00022645" w:rsidP="00086CE1">
      <w:pPr>
        <w:spacing w:after="0"/>
        <w:rPr>
          <w:color w:val="000000" w:themeColor="text1"/>
          <w:sz w:val="20"/>
        </w:rPr>
        <w:sectPr w:rsidR="00022645" w:rsidSect="008E13FB">
          <w:footerReference w:type="default" r:id="rId11"/>
          <w:pgSz w:w="11906" w:h="16838" w:code="9"/>
          <w:pgMar w:top="1134" w:right="1134" w:bottom="1134" w:left="1134" w:header="709" w:footer="454" w:gutter="0"/>
          <w:pgNumType w:start="0"/>
          <w:cols w:space="708"/>
          <w:titlePg/>
          <w:docGrid w:linePitch="360"/>
        </w:sectPr>
      </w:pPr>
    </w:p>
    <w:p w:rsidR="00022645" w:rsidRPr="00EB24E2" w:rsidRDefault="00022645" w:rsidP="00022645">
      <w:pPr>
        <w:pStyle w:val="berschrift2"/>
      </w:pPr>
      <w:bookmarkStart w:id="26" w:name="_Toc500420747"/>
      <w:bookmarkStart w:id="27" w:name="_Toc500487167"/>
      <w:r w:rsidRPr="00EB24E2">
        <w:lastRenderedPageBreak/>
        <w:t>Netzplan</w:t>
      </w:r>
      <w:bookmarkEnd w:id="26"/>
      <w:bookmarkEnd w:id="27"/>
    </w:p>
    <w:p w:rsidR="00022645" w:rsidRPr="00EB24E2" w:rsidRDefault="00022645" w:rsidP="00022645">
      <w:r w:rsidRPr="00EB24E2">
        <w:t xml:space="preserve">Schematischer Netzplan </w:t>
      </w:r>
      <w:r>
        <w:t xml:space="preserve">(Visio) </w:t>
      </w:r>
      <w:r w:rsidRPr="00EB24E2">
        <w:t>mit allen Servern (inkl. Installierten Rollen), Clients, Komponenten, Netzklasse…</w:t>
      </w:r>
    </w:p>
    <w:p w:rsidR="00022645" w:rsidRDefault="00022645" w:rsidP="00086CE1">
      <w:pPr>
        <w:spacing w:after="0"/>
        <w:rPr>
          <w:color w:val="000000" w:themeColor="text1"/>
          <w:sz w:val="20"/>
        </w:rPr>
      </w:pPr>
    </w:p>
    <w:p w:rsidR="00022645" w:rsidRDefault="00022645" w:rsidP="00086CE1">
      <w:pPr>
        <w:spacing w:after="0"/>
        <w:rPr>
          <w:color w:val="000000" w:themeColor="text1"/>
          <w:sz w:val="20"/>
        </w:rPr>
      </w:pPr>
    </w:p>
    <w:p w:rsidR="00022645" w:rsidRDefault="00022645" w:rsidP="00086CE1">
      <w:pPr>
        <w:spacing w:after="0"/>
        <w:rPr>
          <w:color w:val="000000" w:themeColor="text1"/>
          <w:sz w:val="20"/>
        </w:rPr>
        <w:sectPr w:rsidR="00022645" w:rsidSect="00022645">
          <w:pgSz w:w="16838" w:h="11906" w:orient="landscape" w:code="9"/>
          <w:pgMar w:top="1134" w:right="1134" w:bottom="1134" w:left="1134" w:header="709" w:footer="454" w:gutter="0"/>
          <w:cols w:space="708"/>
          <w:docGrid w:linePitch="360"/>
        </w:sectPr>
      </w:pPr>
    </w:p>
    <w:p w:rsidR="00086CE1" w:rsidRPr="00995809" w:rsidRDefault="00086CE1" w:rsidP="00995809">
      <w:pPr>
        <w:pStyle w:val="berschrift1"/>
      </w:pPr>
      <w:bookmarkStart w:id="28" w:name="_Toc471913786"/>
      <w:bookmarkStart w:id="29" w:name="_Toc308095333"/>
      <w:bookmarkStart w:id="30" w:name="_Toc500420748"/>
      <w:bookmarkStart w:id="31" w:name="_Toc500487168"/>
      <w:r w:rsidRPr="00995809">
        <w:lastRenderedPageBreak/>
        <w:t>Server Dienste</w:t>
      </w:r>
      <w:bookmarkEnd w:id="28"/>
      <w:bookmarkEnd w:id="29"/>
      <w:bookmarkEnd w:id="30"/>
      <w:bookmarkEnd w:id="31"/>
    </w:p>
    <w:p w:rsidR="00086CE1" w:rsidRPr="00EB24E2" w:rsidRDefault="00086CE1" w:rsidP="00D805BA">
      <w:pPr>
        <w:pStyle w:val="berschrift2"/>
      </w:pPr>
      <w:bookmarkStart w:id="32" w:name="_Toc471913787"/>
      <w:bookmarkStart w:id="33" w:name="_Toc500420749"/>
      <w:bookmarkStart w:id="34" w:name="_Toc500487169"/>
      <w:r w:rsidRPr="00EB24E2">
        <w:t>AD Installation, AD Objects</w:t>
      </w:r>
      <w:bookmarkEnd w:id="32"/>
      <w:bookmarkEnd w:id="33"/>
      <w:bookmarkEnd w:id="34"/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0"/>
        <w:gridCol w:w="4564"/>
      </w:tblGrid>
      <w:tr w:rsidR="00086CE1" w:rsidRPr="006242FE" w:rsidTr="006242FE">
        <w:trPr>
          <w:trHeight w:val="340"/>
        </w:trPr>
        <w:tc>
          <w:tcPr>
            <w:tcW w:w="9124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6242FE" w:rsidRDefault="006242FE">
            <w:pPr>
              <w:spacing w:before="49" w:after="0"/>
              <w:ind w:right="4117"/>
              <w:rPr>
                <w:rFonts w:eastAsia="Arial" w:cs="Arial"/>
                <w:b/>
                <w:bCs/>
                <w:color w:val="000000" w:themeColor="text1"/>
                <w:w w:val="109"/>
              </w:rPr>
            </w:pPr>
          </w:p>
          <w:p w:rsidR="00086CE1" w:rsidRPr="006242FE" w:rsidRDefault="00086CE1">
            <w:pPr>
              <w:spacing w:before="49" w:after="0"/>
              <w:ind w:right="4117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  <w:w w:val="109"/>
              </w:rPr>
              <w:t>AD-Konfiguration</w:t>
            </w:r>
          </w:p>
        </w:tc>
      </w:tr>
      <w:tr w:rsidR="00086CE1" w:rsidRPr="006242FE" w:rsidTr="006242FE">
        <w:trPr>
          <w:trHeight w:val="340"/>
        </w:trPr>
        <w:tc>
          <w:tcPr>
            <w:tcW w:w="4560" w:type="dxa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</w:rPr>
              <w:t xml:space="preserve">Root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</w:rPr>
              <w:t>domain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</w:rPr>
              <w:t>name</w:t>
            </w:r>
            <w:proofErr w:type="spellEnd"/>
          </w:p>
        </w:tc>
        <w:tc>
          <w:tcPr>
            <w:tcW w:w="4564" w:type="dxa"/>
            <w:tcBorders>
              <w:top w:val="single" w:sz="8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</w:tcPr>
          <w:p w:rsidR="00086CE1" w:rsidRPr="006242FE" w:rsidRDefault="00DF28B7" w:rsidP="006242FE">
            <w:pPr>
              <w:spacing w:before="32" w:after="0"/>
              <w:ind w:left="101" w:right="-20"/>
              <w:rPr>
                <w:rFonts w:eastAsia="Arial" w:cs="Arial"/>
                <w:color w:val="000000" w:themeColor="text1"/>
                <w:w w:val="110"/>
              </w:rPr>
            </w:pPr>
            <w:proofErr w:type="spellStart"/>
            <w:r w:rsidRPr="006242FE">
              <w:rPr>
                <w:rFonts w:eastAsia="Arial" w:cs="Arial"/>
                <w:color w:val="000000" w:themeColor="text1"/>
                <w:w w:val="110"/>
              </w:rPr>
              <w:t>bbcdomain.local</w:t>
            </w:r>
            <w:proofErr w:type="spellEnd"/>
          </w:p>
        </w:tc>
      </w:tr>
      <w:tr w:rsidR="00086CE1" w:rsidRPr="006242FE" w:rsidTr="006242FE">
        <w:trPr>
          <w:trHeight w:val="340"/>
        </w:trPr>
        <w:tc>
          <w:tcPr>
            <w:tcW w:w="4560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94" w:right="-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Forest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 xml:space="preserve">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fuctional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 xml:space="preserve">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level</w:t>
            </w:r>
            <w:proofErr w:type="spellEnd"/>
          </w:p>
        </w:tc>
        <w:tc>
          <w:tcPr>
            <w:tcW w:w="4564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DF28B7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  <w:w w:val="108"/>
              </w:rPr>
              <w:t>Windows Server 2016</w:t>
            </w:r>
          </w:p>
        </w:tc>
      </w:tr>
      <w:tr w:rsidR="00086CE1" w:rsidRPr="006242FE" w:rsidTr="006242FE">
        <w:trPr>
          <w:trHeight w:val="340"/>
        </w:trPr>
        <w:tc>
          <w:tcPr>
            <w:tcW w:w="4560" w:type="dxa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56" w:after="0"/>
              <w:ind w:left="94" w:right="-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2"/>
              </w:rPr>
              <w:t>restore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02"/>
              </w:rPr>
              <w:t xml:space="preserve"> ad 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2"/>
              </w:rPr>
              <w:t>password</w:t>
            </w:r>
            <w:proofErr w:type="spellEnd"/>
          </w:p>
        </w:tc>
        <w:tc>
          <w:tcPr>
            <w:tcW w:w="4564" w:type="dxa"/>
            <w:tcBorders>
              <w:top w:val="single" w:sz="6" w:space="0" w:color="979797"/>
              <w:left w:val="single" w:sz="6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363DA5" w:rsidP="00834E6C">
            <w:pPr>
              <w:keepNext/>
              <w:spacing w:before="32" w:after="0"/>
              <w:ind w:left="101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color w:val="000000" w:themeColor="text1"/>
              </w:rPr>
              <w:t>Welcome$18</w:t>
            </w:r>
          </w:p>
        </w:tc>
      </w:tr>
    </w:tbl>
    <w:p w:rsidR="00086CE1" w:rsidRDefault="00834E6C" w:rsidP="00834E6C">
      <w:pPr>
        <w:pStyle w:val="Beschriftung"/>
        <w:rPr>
          <w:color w:val="000000" w:themeColor="text1"/>
          <w:sz w:val="20"/>
        </w:rPr>
      </w:pPr>
      <w:r>
        <w:t xml:space="preserve">Tabelle </w:t>
      </w:r>
      <w:fldSimple w:instr=" SEQ Tabelle \* ARABIC ">
        <w:r w:rsidR="003F2B7D">
          <w:rPr>
            <w:noProof/>
          </w:rPr>
          <w:t>5</w:t>
        </w:r>
      </w:fldSimple>
      <w:r>
        <w:t xml:space="preserve"> </w:t>
      </w:r>
      <w:r w:rsidRPr="00114511">
        <w:t>AD-Konfiguration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#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 xml:space="preserve"># Windows </w:t>
      </w:r>
      <w:proofErr w:type="spellStart"/>
      <w:r w:rsidRPr="00170F8E">
        <w:rPr>
          <w:color w:val="000000" w:themeColor="text1"/>
          <w:sz w:val="20"/>
        </w:rPr>
        <w:t>PowerShell</w:t>
      </w:r>
      <w:proofErr w:type="spellEnd"/>
      <w:r w:rsidRPr="00170F8E">
        <w:rPr>
          <w:color w:val="000000" w:themeColor="text1"/>
          <w:sz w:val="20"/>
        </w:rPr>
        <w:t xml:space="preserve"> </w:t>
      </w:r>
      <w:proofErr w:type="spellStart"/>
      <w:r w:rsidRPr="00170F8E">
        <w:rPr>
          <w:color w:val="000000" w:themeColor="text1"/>
          <w:sz w:val="20"/>
        </w:rPr>
        <w:t>script</w:t>
      </w:r>
      <w:proofErr w:type="spellEnd"/>
      <w:r w:rsidRPr="00170F8E">
        <w:rPr>
          <w:color w:val="000000" w:themeColor="text1"/>
          <w:sz w:val="20"/>
        </w:rPr>
        <w:t xml:space="preserve"> </w:t>
      </w:r>
      <w:proofErr w:type="spellStart"/>
      <w:r w:rsidRPr="00170F8E">
        <w:rPr>
          <w:color w:val="000000" w:themeColor="text1"/>
          <w:sz w:val="20"/>
        </w:rPr>
        <w:t>for</w:t>
      </w:r>
      <w:proofErr w:type="spellEnd"/>
      <w:r w:rsidRPr="00170F8E">
        <w:rPr>
          <w:color w:val="000000" w:themeColor="text1"/>
          <w:sz w:val="20"/>
        </w:rPr>
        <w:t xml:space="preserve"> AD DS </w:t>
      </w:r>
      <w:proofErr w:type="spellStart"/>
      <w:r w:rsidRPr="00170F8E">
        <w:rPr>
          <w:color w:val="000000" w:themeColor="text1"/>
          <w:sz w:val="20"/>
        </w:rPr>
        <w:t>Deployment</w:t>
      </w:r>
      <w:proofErr w:type="spellEnd"/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#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 xml:space="preserve">Import-Module </w:t>
      </w:r>
      <w:proofErr w:type="spellStart"/>
      <w:r w:rsidRPr="00170F8E">
        <w:rPr>
          <w:color w:val="000000" w:themeColor="text1"/>
          <w:sz w:val="20"/>
        </w:rPr>
        <w:t>ADDSDeployment</w:t>
      </w:r>
      <w:proofErr w:type="spellEnd"/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proofErr w:type="spellStart"/>
      <w:r w:rsidRPr="00170F8E">
        <w:rPr>
          <w:color w:val="000000" w:themeColor="text1"/>
          <w:sz w:val="20"/>
        </w:rPr>
        <w:t>Install-ADDSForest</w:t>
      </w:r>
      <w:proofErr w:type="spellEnd"/>
      <w:r w:rsidRPr="00170F8E">
        <w:rPr>
          <w:color w:val="000000" w:themeColor="text1"/>
          <w:sz w:val="20"/>
        </w:rPr>
        <w:t xml:space="preserve">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proofErr w:type="gramStart"/>
      <w:r w:rsidRPr="00170F8E">
        <w:rPr>
          <w:color w:val="000000" w:themeColor="text1"/>
          <w:sz w:val="20"/>
        </w:rPr>
        <w:t>CreateDnsDelegation</w:t>
      </w:r>
      <w:proofErr w:type="spellEnd"/>
      <w:r w:rsidRPr="00170F8E">
        <w:rPr>
          <w:color w:val="000000" w:themeColor="text1"/>
          <w:sz w:val="20"/>
        </w:rPr>
        <w:t>:$</w:t>
      </w:r>
      <w:proofErr w:type="spellStart"/>
      <w:proofErr w:type="gramEnd"/>
      <w:r w:rsidRPr="00170F8E">
        <w:rPr>
          <w:color w:val="000000" w:themeColor="text1"/>
          <w:sz w:val="20"/>
        </w:rPr>
        <w:t>false</w:t>
      </w:r>
      <w:proofErr w:type="spellEnd"/>
      <w:r w:rsidRPr="00170F8E">
        <w:rPr>
          <w:color w:val="000000" w:themeColor="text1"/>
          <w:sz w:val="20"/>
        </w:rPr>
        <w:t xml:space="preserve">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r w:rsidRPr="00170F8E">
        <w:rPr>
          <w:color w:val="000000" w:themeColor="text1"/>
          <w:sz w:val="20"/>
        </w:rPr>
        <w:t>DatabasePath</w:t>
      </w:r>
      <w:proofErr w:type="spellEnd"/>
      <w:r w:rsidRPr="00170F8E">
        <w:rPr>
          <w:color w:val="000000" w:themeColor="text1"/>
          <w:sz w:val="20"/>
        </w:rPr>
        <w:t xml:space="preserve"> "C:\Windows\NTDS"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r w:rsidRPr="00170F8E">
        <w:rPr>
          <w:color w:val="000000" w:themeColor="text1"/>
          <w:sz w:val="20"/>
        </w:rPr>
        <w:t>DomainMode</w:t>
      </w:r>
      <w:proofErr w:type="spellEnd"/>
      <w:r w:rsidRPr="00170F8E">
        <w:rPr>
          <w:color w:val="000000" w:themeColor="text1"/>
          <w:sz w:val="20"/>
        </w:rPr>
        <w:t xml:space="preserve"> "</w:t>
      </w:r>
      <w:proofErr w:type="spellStart"/>
      <w:r w:rsidRPr="00170F8E">
        <w:rPr>
          <w:color w:val="000000" w:themeColor="text1"/>
          <w:sz w:val="20"/>
        </w:rPr>
        <w:t>WinThreshold</w:t>
      </w:r>
      <w:proofErr w:type="spellEnd"/>
      <w:r w:rsidRPr="00170F8E">
        <w:rPr>
          <w:color w:val="000000" w:themeColor="text1"/>
          <w:sz w:val="20"/>
        </w:rPr>
        <w:t>"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r w:rsidRPr="00170F8E">
        <w:rPr>
          <w:color w:val="000000" w:themeColor="text1"/>
          <w:sz w:val="20"/>
        </w:rPr>
        <w:t>DomainName</w:t>
      </w:r>
      <w:proofErr w:type="spellEnd"/>
      <w:r w:rsidRPr="00170F8E">
        <w:rPr>
          <w:color w:val="000000" w:themeColor="text1"/>
          <w:sz w:val="20"/>
        </w:rPr>
        <w:t xml:space="preserve"> "</w:t>
      </w:r>
      <w:proofErr w:type="spellStart"/>
      <w:proofErr w:type="gramStart"/>
      <w:r w:rsidR="003612B6">
        <w:rPr>
          <w:color w:val="000000" w:themeColor="text1"/>
          <w:sz w:val="20"/>
        </w:rPr>
        <w:t>bbcdomain</w:t>
      </w:r>
      <w:r w:rsidRPr="00170F8E">
        <w:rPr>
          <w:color w:val="000000" w:themeColor="text1"/>
          <w:sz w:val="20"/>
        </w:rPr>
        <w:t>.local</w:t>
      </w:r>
      <w:proofErr w:type="spellEnd"/>
      <w:proofErr w:type="gramEnd"/>
      <w:r w:rsidRPr="00170F8E">
        <w:rPr>
          <w:color w:val="000000" w:themeColor="text1"/>
          <w:sz w:val="20"/>
        </w:rPr>
        <w:t>"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r w:rsidRPr="00170F8E">
        <w:rPr>
          <w:color w:val="000000" w:themeColor="text1"/>
          <w:sz w:val="20"/>
        </w:rPr>
        <w:t>DomainNetbiosName</w:t>
      </w:r>
      <w:proofErr w:type="spellEnd"/>
      <w:r w:rsidRPr="00170F8E">
        <w:rPr>
          <w:color w:val="000000" w:themeColor="text1"/>
          <w:sz w:val="20"/>
        </w:rPr>
        <w:t xml:space="preserve"> "UEK127LB"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r w:rsidRPr="00170F8E">
        <w:rPr>
          <w:color w:val="000000" w:themeColor="text1"/>
          <w:sz w:val="20"/>
        </w:rPr>
        <w:t>ForestMode</w:t>
      </w:r>
      <w:proofErr w:type="spellEnd"/>
      <w:r w:rsidRPr="00170F8E">
        <w:rPr>
          <w:color w:val="000000" w:themeColor="text1"/>
          <w:sz w:val="20"/>
        </w:rPr>
        <w:t xml:space="preserve"> "</w:t>
      </w:r>
      <w:proofErr w:type="spellStart"/>
      <w:r w:rsidRPr="00170F8E">
        <w:rPr>
          <w:color w:val="000000" w:themeColor="text1"/>
          <w:sz w:val="20"/>
        </w:rPr>
        <w:t>WinThreshold</w:t>
      </w:r>
      <w:proofErr w:type="spellEnd"/>
      <w:r w:rsidRPr="00170F8E">
        <w:rPr>
          <w:color w:val="000000" w:themeColor="text1"/>
          <w:sz w:val="20"/>
        </w:rPr>
        <w:t>"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proofErr w:type="gramStart"/>
      <w:r w:rsidRPr="00170F8E">
        <w:rPr>
          <w:color w:val="000000" w:themeColor="text1"/>
          <w:sz w:val="20"/>
        </w:rPr>
        <w:t>InstallDns</w:t>
      </w:r>
      <w:proofErr w:type="spellEnd"/>
      <w:r w:rsidRPr="00170F8E">
        <w:rPr>
          <w:color w:val="000000" w:themeColor="text1"/>
          <w:sz w:val="20"/>
        </w:rPr>
        <w:t>:$</w:t>
      </w:r>
      <w:proofErr w:type="spellStart"/>
      <w:proofErr w:type="gramEnd"/>
      <w:r w:rsidRPr="00170F8E">
        <w:rPr>
          <w:color w:val="000000" w:themeColor="text1"/>
          <w:sz w:val="20"/>
        </w:rPr>
        <w:t>true</w:t>
      </w:r>
      <w:proofErr w:type="spellEnd"/>
      <w:r w:rsidRPr="00170F8E">
        <w:rPr>
          <w:color w:val="000000" w:themeColor="text1"/>
          <w:sz w:val="20"/>
        </w:rPr>
        <w:t xml:space="preserve">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r w:rsidRPr="00170F8E">
        <w:rPr>
          <w:color w:val="000000" w:themeColor="text1"/>
          <w:sz w:val="20"/>
        </w:rPr>
        <w:t>LogPath</w:t>
      </w:r>
      <w:proofErr w:type="spellEnd"/>
      <w:r w:rsidRPr="00170F8E">
        <w:rPr>
          <w:color w:val="000000" w:themeColor="text1"/>
          <w:sz w:val="20"/>
        </w:rPr>
        <w:t xml:space="preserve"> "C:\Windows\NTDS"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proofErr w:type="gramStart"/>
      <w:r w:rsidRPr="00170F8E">
        <w:rPr>
          <w:color w:val="000000" w:themeColor="text1"/>
          <w:sz w:val="20"/>
        </w:rPr>
        <w:t>NoRebootOnCompletion</w:t>
      </w:r>
      <w:proofErr w:type="spellEnd"/>
      <w:r w:rsidRPr="00170F8E">
        <w:rPr>
          <w:color w:val="000000" w:themeColor="text1"/>
          <w:sz w:val="20"/>
        </w:rPr>
        <w:t>:$</w:t>
      </w:r>
      <w:proofErr w:type="spellStart"/>
      <w:proofErr w:type="gramEnd"/>
      <w:r w:rsidRPr="00170F8E">
        <w:rPr>
          <w:color w:val="000000" w:themeColor="text1"/>
          <w:sz w:val="20"/>
        </w:rPr>
        <w:t>false</w:t>
      </w:r>
      <w:proofErr w:type="spellEnd"/>
      <w:r w:rsidRPr="00170F8E">
        <w:rPr>
          <w:color w:val="000000" w:themeColor="text1"/>
          <w:sz w:val="20"/>
        </w:rPr>
        <w:t xml:space="preserve"> `</w:t>
      </w:r>
    </w:p>
    <w:p w:rsidR="00170F8E" w:rsidRPr="00170F8E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spellStart"/>
      <w:r w:rsidRPr="00170F8E">
        <w:rPr>
          <w:color w:val="000000" w:themeColor="text1"/>
          <w:sz w:val="20"/>
        </w:rPr>
        <w:t>SysvolPath</w:t>
      </w:r>
      <w:proofErr w:type="spellEnd"/>
      <w:r w:rsidRPr="00170F8E">
        <w:rPr>
          <w:color w:val="000000" w:themeColor="text1"/>
          <w:sz w:val="20"/>
        </w:rPr>
        <w:t xml:space="preserve"> "C:\Windows\SYSVOL" `</w:t>
      </w:r>
    </w:p>
    <w:p w:rsidR="00170F8E" w:rsidRPr="00EB24E2" w:rsidRDefault="00170F8E" w:rsidP="00170F8E">
      <w:pPr>
        <w:spacing w:after="0"/>
        <w:rPr>
          <w:color w:val="000000" w:themeColor="text1"/>
          <w:sz w:val="20"/>
        </w:rPr>
      </w:pPr>
      <w:r w:rsidRPr="00170F8E">
        <w:rPr>
          <w:color w:val="000000" w:themeColor="text1"/>
          <w:sz w:val="20"/>
        </w:rPr>
        <w:t>-</w:t>
      </w:r>
      <w:proofErr w:type="gramStart"/>
      <w:r w:rsidRPr="00170F8E">
        <w:rPr>
          <w:color w:val="000000" w:themeColor="text1"/>
          <w:sz w:val="20"/>
        </w:rPr>
        <w:t>Force:$</w:t>
      </w:r>
      <w:proofErr w:type="spellStart"/>
      <w:proofErr w:type="gramEnd"/>
      <w:r w:rsidRPr="00170F8E">
        <w:rPr>
          <w:color w:val="000000" w:themeColor="text1"/>
          <w:sz w:val="20"/>
        </w:rPr>
        <w:t>true</w:t>
      </w:r>
      <w:proofErr w:type="spellEnd"/>
    </w:p>
    <w:p w:rsidR="00086CE1" w:rsidRPr="00EB24E2" w:rsidRDefault="00086CE1" w:rsidP="00D805BA">
      <w:pPr>
        <w:pStyle w:val="berschrift2"/>
      </w:pPr>
      <w:bookmarkStart w:id="35" w:name="_Toc500420750"/>
      <w:bookmarkStart w:id="36" w:name="_Toc500487170"/>
      <w:r w:rsidRPr="00EB24E2">
        <w:t>DNS</w:t>
      </w:r>
      <w:bookmarkEnd w:id="35"/>
      <w:bookmarkEnd w:id="36"/>
    </w:p>
    <w:p w:rsidR="00086CE1" w:rsidRPr="005E455D" w:rsidRDefault="00086CE1" w:rsidP="005E455D">
      <w:r w:rsidRPr="00EB24E2">
        <w:t xml:space="preserve">Unser DNS-Server </w:t>
      </w:r>
      <w:r w:rsidR="00EF1CE1">
        <w:t xml:space="preserve">auf dem </w:t>
      </w:r>
      <w:r w:rsidRPr="00EB24E2">
        <w:t>S</w:t>
      </w:r>
      <w:r w:rsidR="00EF1CE1">
        <w:t>RV</w:t>
      </w:r>
      <w:r w:rsidRPr="00EB24E2">
        <w:t xml:space="preserve">01 ist wie folgt konfiguriert: 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2"/>
        <w:gridCol w:w="4588"/>
      </w:tblGrid>
      <w:tr w:rsidR="00086CE1" w:rsidRPr="006242FE" w:rsidTr="006242FE">
        <w:trPr>
          <w:trHeight w:val="340"/>
        </w:trPr>
        <w:tc>
          <w:tcPr>
            <w:tcW w:w="9180" w:type="dxa"/>
            <w:gridSpan w:val="2"/>
            <w:tcBorders>
              <w:top w:val="single" w:sz="6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6242FE" w:rsidRDefault="006242FE" w:rsidP="006242FE">
            <w:pPr>
              <w:spacing w:before="56" w:after="0"/>
              <w:ind w:right="3221"/>
              <w:rPr>
                <w:rFonts w:eastAsia="Arial" w:cs="Arial"/>
                <w:b/>
                <w:bCs/>
                <w:color w:val="000000" w:themeColor="text1"/>
                <w:w w:val="103"/>
              </w:rPr>
            </w:pPr>
          </w:p>
          <w:p w:rsidR="00086CE1" w:rsidRPr="006242FE" w:rsidRDefault="00086CE1" w:rsidP="006242FE">
            <w:pPr>
              <w:spacing w:before="56" w:after="0"/>
              <w:ind w:right="3221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  <w:w w:val="103"/>
              </w:rPr>
              <w:t>Konfiguration DNS</w:t>
            </w:r>
          </w:p>
        </w:tc>
      </w:tr>
      <w:tr w:rsidR="00086CE1" w:rsidRPr="006242FE" w:rsidTr="006242FE">
        <w:trPr>
          <w:trHeight w:val="340"/>
        </w:trPr>
        <w:tc>
          <w:tcPr>
            <w:tcW w:w="4592" w:type="dxa"/>
            <w:tcBorders>
              <w:top w:val="single" w:sz="12" w:space="0" w:color="646464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  <w:w w:val="107"/>
              </w:rPr>
              <w:t>Interface</w:t>
            </w:r>
          </w:p>
        </w:tc>
        <w:tc>
          <w:tcPr>
            <w:tcW w:w="4588" w:type="dxa"/>
            <w:tcBorders>
              <w:top w:val="single" w:sz="12" w:space="0" w:color="646464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</w:rPr>
              <w:t>IP-Adresse:</w:t>
            </w:r>
            <w:r w:rsidRPr="006242FE">
              <w:rPr>
                <w:rFonts w:eastAsia="Arial" w:cs="Arial"/>
                <w:color w:val="000000" w:themeColor="text1"/>
                <w:spacing w:val="31"/>
              </w:rPr>
              <w:t xml:space="preserve"> </w:t>
            </w:r>
            <w:r w:rsidRPr="006242FE">
              <w:rPr>
                <w:rFonts w:eastAsia="Arial" w:cs="Arial"/>
                <w:color w:val="000000" w:themeColor="text1"/>
                <w:w w:val="108"/>
              </w:rPr>
              <w:t>192.168.1.10</w:t>
            </w:r>
          </w:p>
        </w:tc>
      </w:tr>
      <w:tr w:rsidR="00086CE1" w:rsidRPr="006242FE" w:rsidTr="006242FE">
        <w:trPr>
          <w:trHeight w:val="340"/>
        </w:trPr>
        <w:tc>
          <w:tcPr>
            <w:tcW w:w="4592" w:type="dxa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9" w:after="0"/>
              <w:ind w:left="94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</w:rPr>
              <w:t>A-</w:t>
            </w:r>
            <w:proofErr w:type="spellStart"/>
            <w:r w:rsidRPr="006242FE">
              <w:rPr>
                <w:rFonts w:eastAsia="Arial" w:cs="Arial"/>
                <w:b/>
                <w:bCs/>
                <w:color w:val="000000" w:themeColor="text1"/>
              </w:rPr>
              <w:t>Record</w:t>
            </w:r>
            <w:proofErr w:type="spellEnd"/>
            <w:r w:rsidRPr="006242FE">
              <w:rPr>
                <w:rFonts w:eastAsia="Arial" w:cs="Arial"/>
                <w:b/>
                <w:bCs/>
                <w:color w:val="000000" w:themeColor="text1"/>
                <w:spacing w:val="22"/>
              </w:rPr>
              <w:t xml:space="preserve"> 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10"/>
              </w:rPr>
              <w:t>(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09"/>
              </w:rPr>
              <w:t>srvweb01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10"/>
              </w:rPr>
              <w:t>)</w:t>
            </w:r>
          </w:p>
        </w:tc>
        <w:tc>
          <w:tcPr>
            <w:tcW w:w="4588" w:type="dxa"/>
            <w:tcBorders>
              <w:top w:val="single" w:sz="6" w:space="0" w:color="979797"/>
              <w:left w:val="single" w:sz="6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</w:rPr>
              <w:t>IP-Adresse:</w:t>
            </w:r>
            <w:r w:rsidRPr="006242FE">
              <w:rPr>
                <w:rFonts w:eastAsia="Arial" w:cs="Arial"/>
                <w:color w:val="000000" w:themeColor="text1"/>
                <w:spacing w:val="31"/>
              </w:rPr>
              <w:t xml:space="preserve"> </w:t>
            </w:r>
            <w:r w:rsidRPr="006242FE">
              <w:rPr>
                <w:rFonts w:eastAsia="Arial" w:cs="Arial"/>
                <w:color w:val="000000" w:themeColor="text1"/>
                <w:w w:val="108"/>
              </w:rPr>
              <w:t>192.168.1.10</w:t>
            </w:r>
          </w:p>
        </w:tc>
      </w:tr>
      <w:tr w:rsidR="00086CE1" w:rsidRPr="006242FE" w:rsidTr="006242FE">
        <w:trPr>
          <w:trHeight w:val="340"/>
        </w:trPr>
        <w:tc>
          <w:tcPr>
            <w:tcW w:w="4592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</w:rPr>
              <w:t>Reverse</w:t>
            </w:r>
            <w:r w:rsidRPr="006242FE">
              <w:rPr>
                <w:rFonts w:eastAsia="Arial" w:cs="Arial"/>
                <w:b/>
                <w:bCs/>
                <w:color w:val="000000" w:themeColor="text1"/>
                <w:spacing w:val="23"/>
              </w:rPr>
              <w:t xml:space="preserve"> </w:t>
            </w:r>
            <w:r w:rsidRPr="006242FE">
              <w:rPr>
                <w:rFonts w:eastAsia="Arial" w:cs="Arial"/>
                <w:b/>
                <w:bCs/>
                <w:color w:val="000000" w:themeColor="text1"/>
              </w:rPr>
              <w:t>Lookup</w:t>
            </w:r>
            <w:r w:rsidRPr="006242FE">
              <w:rPr>
                <w:rFonts w:eastAsia="Arial" w:cs="Arial"/>
                <w:b/>
                <w:bCs/>
                <w:color w:val="000000" w:themeColor="text1"/>
                <w:spacing w:val="9"/>
              </w:rPr>
              <w:t xml:space="preserve"> </w:t>
            </w:r>
            <w:r w:rsidRPr="006242FE">
              <w:rPr>
                <w:rFonts w:eastAsia="Arial" w:cs="Arial"/>
                <w:b/>
                <w:bCs/>
                <w:color w:val="000000" w:themeColor="text1"/>
              </w:rPr>
              <w:t>Zone</w:t>
            </w:r>
            <w:r w:rsidRPr="006242FE">
              <w:rPr>
                <w:rFonts w:eastAsia="Arial" w:cs="Arial"/>
                <w:b/>
                <w:bCs/>
                <w:color w:val="000000" w:themeColor="text1"/>
                <w:spacing w:val="10"/>
              </w:rPr>
              <w:t xml:space="preserve"> </w:t>
            </w:r>
            <w:r w:rsidRPr="006242FE">
              <w:rPr>
                <w:rFonts w:eastAsia="Arial" w:cs="Arial"/>
                <w:b/>
                <w:bCs/>
                <w:color w:val="000000" w:themeColor="text1"/>
              </w:rPr>
              <w:t>(Primary,</w:t>
            </w:r>
            <w:r w:rsidRPr="006242FE">
              <w:rPr>
                <w:rFonts w:eastAsia="Arial" w:cs="Arial"/>
                <w:b/>
                <w:bCs/>
                <w:color w:val="000000" w:themeColor="text1"/>
                <w:spacing w:val="27"/>
              </w:rPr>
              <w:t xml:space="preserve"> </w:t>
            </w:r>
            <w:r w:rsidRPr="006242FE">
              <w:rPr>
                <w:rFonts w:eastAsia="Arial" w:cs="Arial"/>
                <w:b/>
                <w:bCs/>
                <w:color w:val="000000" w:themeColor="text1"/>
              </w:rPr>
              <w:t>AD</w:t>
            </w:r>
            <w:r w:rsidRPr="006242FE">
              <w:rPr>
                <w:rFonts w:eastAsia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07"/>
              </w:rPr>
              <w:t>integriert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08"/>
              </w:rPr>
              <w:t>)</w:t>
            </w:r>
          </w:p>
        </w:tc>
        <w:tc>
          <w:tcPr>
            <w:tcW w:w="4588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92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</w:rPr>
            </w:pPr>
            <w:proofErr w:type="spellStart"/>
            <w:r w:rsidRPr="006242FE">
              <w:rPr>
                <w:rFonts w:eastAsia="Arial" w:cs="Arial"/>
                <w:b/>
                <w:bCs/>
                <w:color w:val="000000" w:themeColor="text1"/>
              </w:rPr>
              <w:t>Forward</w:t>
            </w:r>
            <w:r w:rsidRPr="006242FE">
              <w:rPr>
                <w:rFonts w:eastAsia="Arial" w:cs="Arial"/>
                <w:b/>
                <w:bCs/>
                <w:color w:val="000000" w:themeColor="text1"/>
                <w:w w:val="101"/>
              </w:rPr>
              <w:t>er</w:t>
            </w:r>
            <w:proofErr w:type="spellEnd"/>
          </w:p>
        </w:tc>
        <w:tc>
          <w:tcPr>
            <w:tcW w:w="4588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</w:tcPr>
          <w:p w:rsidR="00086CE1" w:rsidRPr="006242FE" w:rsidRDefault="00AA0D97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</w:rPr>
              <w:t>217.11.217.3</w:t>
            </w:r>
          </w:p>
          <w:p w:rsidR="00FE27F5" w:rsidRPr="006242FE" w:rsidRDefault="00AA0D97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</w:rPr>
              <w:t>217.11.217.13</w:t>
            </w:r>
          </w:p>
        </w:tc>
      </w:tr>
    </w:tbl>
    <w:p w:rsidR="00086CE1" w:rsidRPr="00EB24E2" w:rsidRDefault="00834E6C" w:rsidP="00834E6C">
      <w:pPr>
        <w:pStyle w:val="Beschriftung"/>
        <w:rPr>
          <w:color w:val="000000" w:themeColor="text1"/>
          <w:sz w:val="20"/>
        </w:rPr>
      </w:pPr>
      <w:r>
        <w:t xml:space="preserve">Tabelle </w:t>
      </w:r>
      <w:fldSimple w:instr=" SEQ Tabelle \* ARABIC ">
        <w:r w:rsidR="003F2B7D">
          <w:rPr>
            <w:noProof/>
          </w:rPr>
          <w:t>6</w:t>
        </w:r>
      </w:fldSimple>
      <w:r>
        <w:t xml:space="preserve"> </w:t>
      </w:r>
      <w:r w:rsidRPr="00AD528C">
        <w:t>DNS-Konfiguration</w:t>
      </w:r>
    </w:p>
    <w:p w:rsidR="00086CE1" w:rsidRPr="00EB24E2" w:rsidRDefault="00086CE1" w:rsidP="00086CE1">
      <w:pPr>
        <w:spacing w:after="0" w:line="200" w:lineRule="exact"/>
        <w:rPr>
          <w:color w:val="000000" w:themeColor="text1"/>
          <w:sz w:val="18"/>
          <w:szCs w:val="20"/>
        </w:rPr>
      </w:pPr>
    </w:p>
    <w:p w:rsidR="00086CE1" w:rsidRPr="005E455D" w:rsidRDefault="00086CE1" w:rsidP="005E455D">
      <w:pPr>
        <w:rPr>
          <w:b/>
          <w:lang w:val="fr-CH"/>
        </w:rPr>
      </w:pPr>
      <w:r w:rsidRPr="005E455D">
        <w:rPr>
          <w:b/>
          <w:lang w:val="fr-CH"/>
        </w:rPr>
        <w:t>New</w:t>
      </w:r>
      <w:r w:rsidRPr="005E455D">
        <w:rPr>
          <w:b/>
          <w:spacing w:val="20"/>
          <w:lang w:val="fr-CH"/>
        </w:rPr>
        <w:t xml:space="preserve"> </w:t>
      </w:r>
      <w:r w:rsidRPr="005E455D">
        <w:rPr>
          <w:b/>
          <w:lang w:val="fr-CH"/>
        </w:rPr>
        <w:t>Reverse</w:t>
      </w:r>
      <w:r w:rsidRPr="005E455D">
        <w:rPr>
          <w:b/>
          <w:spacing w:val="23"/>
          <w:lang w:val="fr-CH"/>
        </w:rPr>
        <w:t xml:space="preserve"> </w:t>
      </w:r>
      <w:proofErr w:type="spellStart"/>
      <w:r w:rsidRPr="005E455D">
        <w:rPr>
          <w:b/>
          <w:lang w:val="fr-CH"/>
        </w:rPr>
        <w:t>Lookup</w:t>
      </w:r>
      <w:proofErr w:type="spellEnd"/>
      <w:r w:rsidRPr="005E455D">
        <w:rPr>
          <w:b/>
          <w:spacing w:val="20"/>
          <w:lang w:val="fr-CH"/>
        </w:rPr>
        <w:t xml:space="preserve"> </w:t>
      </w:r>
      <w:r w:rsidRPr="005E455D">
        <w:rPr>
          <w:b/>
          <w:lang w:val="fr-CH"/>
        </w:rPr>
        <w:t>Zone</w:t>
      </w:r>
      <w:r w:rsidRPr="005E455D">
        <w:rPr>
          <w:b/>
          <w:spacing w:val="1"/>
          <w:lang w:val="fr-CH"/>
        </w:rPr>
        <w:t xml:space="preserve"> </w:t>
      </w:r>
      <w:r w:rsidRPr="005E455D">
        <w:rPr>
          <w:b/>
          <w:w w:val="110"/>
          <w:lang w:val="fr-CH"/>
        </w:rPr>
        <w:t>settings:</w:t>
      </w:r>
    </w:p>
    <w:p w:rsidR="00086CE1" w:rsidRPr="005E455D" w:rsidRDefault="00086CE1" w:rsidP="005E455D">
      <w:pPr>
        <w:pStyle w:val="Listenabsatz"/>
        <w:numPr>
          <w:ilvl w:val="0"/>
          <w:numId w:val="10"/>
        </w:numPr>
        <w:rPr>
          <w:lang w:val="fr-CH"/>
        </w:rPr>
      </w:pPr>
      <w:proofErr w:type="spellStart"/>
      <w:r w:rsidRPr="005E455D">
        <w:rPr>
          <w:lang w:val="fr-CH"/>
        </w:rPr>
        <w:t>Stored</w:t>
      </w:r>
      <w:proofErr w:type="spellEnd"/>
      <w:r w:rsidRPr="005E455D">
        <w:rPr>
          <w:spacing w:val="40"/>
          <w:lang w:val="fr-CH"/>
        </w:rPr>
        <w:t xml:space="preserve"> </w:t>
      </w:r>
      <w:r w:rsidRPr="005E455D">
        <w:rPr>
          <w:lang w:val="fr-CH"/>
        </w:rPr>
        <w:t>in</w:t>
      </w:r>
      <w:r w:rsidRPr="005E455D">
        <w:rPr>
          <w:spacing w:val="6"/>
          <w:lang w:val="fr-CH"/>
        </w:rPr>
        <w:t xml:space="preserve"> </w:t>
      </w:r>
      <w:r w:rsidRPr="005E455D">
        <w:rPr>
          <w:lang w:val="fr-CH"/>
        </w:rPr>
        <w:t>Active</w:t>
      </w:r>
      <w:r w:rsidRPr="005E455D">
        <w:rPr>
          <w:spacing w:val="17"/>
          <w:lang w:val="fr-CH"/>
        </w:rPr>
        <w:t xml:space="preserve"> </w:t>
      </w:r>
      <w:r w:rsidRPr="005E455D">
        <w:rPr>
          <w:w w:val="105"/>
          <w:lang w:val="fr-CH"/>
        </w:rPr>
        <w:t>Directory</w:t>
      </w:r>
    </w:p>
    <w:p w:rsidR="00086CE1" w:rsidRPr="005E455D" w:rsidRDefault="00086CE1" w:rsidP="005E455D">
      <w:pPr>
        <w:pStyle w:val="Listenabsatz"/>
        <w:numPr>
          <w:ilvl w:val="0"/>
          <w:numId w:val="10"/>
        </w:numPr>
        <w:rPr>
          <w:lang w:val="fr-CH"/>
        </w:rPr>
      </w:pPr>
      <w:r w:rsidRPr="005E455D">
        <w:rPr>
          <w:lang w:val="fr-CH"/>
        </w:rPr>
        <w:t>To</w:t>
      </w:r>
      <w:r w:rsidRPr="005E455D">
        <w:rPr>
          <w:spacing w:val="16"/>
          <w:lang w:val="fr-CH"/>
        </w:rPr>
        <w:t xml:space="preserve"> </w:t>
      </w:r>
      <w:r w:rsidRPr="005E455D">
        <w:rPr>
          <w:lang w:val="fr-CH"/>
        </w:rPr>
        <w:t>all</w:t>
      </w:r>
      <w:r w:rsidRPr="005E455D">
        <w:rPr>
          <w:spacing w:val="-7"/>
          <w:lang w:val="fr-CH"/>
        </w:rPr>
        <w:t xml:space="preserve"> </w:t>
      </w:r>
      <w:r w:rsidRPr="005E455D">
        <w:rPr>
          <w:lang w:val="fr-CH"/>
        </w:rPr>
        <w:t>DNS</w:t>
      </w:r>
      <w:r w:rsidRPr="005E455D">
        <w:rPr>
          <w:spacing w:val="-8"/>
          <w:lang w:val="fr-CH"/>
        </w:rPr>
        <w:t xml:space="preserve"> </w:t>
      </w:r>
      <w:r w:rsidRPr="005E455D">
        <w:rPr>
          <w:lang w:val="fr-CH"/>
        </w:rPr>
        <w:t>server</w:t>
      </w:r>
      <w:r w:rsidRPr="005E455D">
        <w:rPr>
          <w:spacing w:val="14"/>
          <w:lang w:val="fr-CH"/>
        </w:rPr>
        <w:t xml:space="preserve"> </w:t>
      </w:r>
      <w:r w:rsidRPr="005E455D">
        <w:rPr>
          <w:lang w:val="fr-CH"/>
        </w:rPr>
        <w:t>running</w:t>
      </w:r>
      <w:r w:rsidRPr="005E455D">
        <w:rPr>
          <w:spacing w:val="33"/>
          <w:lang w:val="fr-CH"/>
        </w:rPr>
        <w:t xml:space="preserve"> </w:t>
      </w:r>
      <w:r w:rsidRPr="005E455D">
        <w:rPr>
          <w:lang w:val="fr-CH"/>
        </w:rPr>
        <w:t>an</w:t>
      </w:r>
      <w:r w:rsidRPr="005E455D">
        <w:rPr>
          <w:spacing w:val="11"/>
          <w:lang w:val="fr-CH"/>
        </w:rPr>
        <w:t xml:space="preserve"> </w:t>
      </w:r>
      <w:proofErr w:type="spellStart"/>
      <w:r w:rsidRPr="005E455D">
        <w:rPr>
          <w:lang w:val="fr-CH"/>
        </w:rPr>
        <w:t>domain</w:t>
      </w:r>
      <w:proofErr w:type="spellEnd"/>
      <w:r w:rsidRPr="005E455D">
        <w:rPr>
          <w:spacing w:val="32"/>
          <w:lang w:val="fr-CH"/>
        </w:rPr>
        <w:t xml:space="preserve"> </w:t>
      </w:r>
      <w:proofErr w:type="spellStart"/>
      <w:r w:rsidRPr="005E455D">
        <w:rPr>
          <w:lang w:val="fr-CH"/>
        </w:rPr>
        <w:t>controllers</w:t>
      </w:r>
      <w:proofErr w:type="spellEnd"/>
      <w:r w:rsidRPr="005E455D">
        <w:rPr>
          <w:spacing w:val="43"/>
          <w:lang w:val="fr-CH"/>
        </w:rPr>
        <w:t xml:space="preserve"> </w:t>
      </w:r>
      <w:r w:rsidRPr="005E455D">
        <w:rPr>
          <w:lang w:val="fr-CH"/>
        </w:rPr>
        <w:t>in</w:t>
      </w:r>
      <w:r w:rsidRPr="005E455D">
        <w:rPr>
          <w:spacing w:val="17"/>
          <w:lang w:val="fr-CH"/>
        </w:rPr>
        <w:t xml:space="preserve"> </w:t>
      </w:r>
      <w:proofErr w:type="spellStart"/>
      <w:r w:rsidRPr="005E455D">
        <w:rPr>
          <w:lang w:val="fr-CH"/>
        </w:rPr>
        <w:t>this</w:t>
      </w:r>
      <w:proofErr w:type="spellEnd"/>
      <w:r w:rsidRPr="005E455D">
        <w:rPr>
          <w:spacing w:val="19"/>
          <w:lang w:val="fr-CH"/>
        </w:rPr>
        <w:t xml:space="preserve"> </w:t>
      </w:r>
      <w:proofErr w:type="spellStart"/>
      <w:r w:rsidRPr="005E455D">
        <w:rPr>
          <w:w w:val="104"/>
          <w:lang w:val="fr-CH"/>
        </w:rPr>
        <w:t>domain</w:t>
      </w:r>
      <w:proofErr w:type="spellEnd"/>
      <w:r w:rsidRPr="005E455D">
        <w:rPr>
          <w:w w:val="104"/>
          <w:lang w:val="fr-CH"/>
        </w:rPr>
        <w:t>.</w:t>
      </w:r>
    </w:p>
    <w:p w:rsidR="00086CE1" w:rsidRPr="005E455D" w:rsidRDefault="00086CE1" w:rsidP="005E455D">
      <w:pPr>
        <w:pStyle w:val="Listenabsatz"/>
        <w:numPr>
          <w:ilvl w:val="0"/>
          <w:numId w:val="10"/>
        </w:numPr>
        <w:rPr>
          <w:sz w:val="20"/>
          <w:szCs w:val="21"/>
          <w:lang w:val="fr-CH"/>
        </w:rPr>
      </w:pPr>
      <w:r w:rsidRPr="005E455D">
        <w:rPr>
          <w:sz w:val="20"/>
          <w:szCs w:val="21"/>
          <w:lang w:val="fr-CH"/>
        </w:rPr>
        <w:lastRenderedPageBreak/>
        <w:t>IPv4</w:t>
      </w:r>
    </w:p>
    <w:p w:rsidR="00086CE1" w:rsidRPr="005E455D" w:rsidRDefault="00086CE1" w:rsidP="005E455D">
      <w:pPr>
        <w:pStyle w:val="Listenabsatz"/>
        <w:numPr>
          <w:ilvl w:val="0"/>
          <w:numId w:val="10"/>
        </w:numPr>
        <w:rPr>
          <w:lang w:val="fr-CH"/>
        </w:rPr>
      </w:pPr>
      <w:r w:rsidRPr="005E455D">
        <w:rPr>
          <w:w w:val="111"/>
          <w:lang w:val="fr-CH"/>
        </w:rPr>
        <w:t>Network</w:t>
      </w:r>
      <w:r w:rsidRPr="005E455D">
        <w:rPr>
          <w:spacing w:val="-11"/>
          <w:w w:val="111"/>
          <w:lang w:val="fr-CH"/>
        </w:rPr>
        <w:t xml:space="preserve"> </w:t>
      </w:r>
      <w:proofErr w:type="spellStart"/>
      <w:r w:rsidRPr="005E455D">
        <w:rPr>
          <w:lang w:val="fr-CH"/>
        </w:rPr>
        <w:t>ld</w:t>
      </w:r>
      <w:proofErr w:type="spellEnd"/>
      <w:r w:rsidRPr="005E455D">
        <w:rPr>
          <w:lang w:val="fr-CH"/>
        </w:rPr>
        <w:t>:</w:t>
      </w:r>
      <w:r w:rsidRPr="005E455D">
        <w:rPr>
          <w:spacing w:val="-2"/>
          <w:lang w:val="fr-CH"/>
        </w:rPr>
        <w:t xml:space="preserve"> </w:t>
      </w:r>
      <w:r w:rsidRPr="005E455D">
        <w:rPr>
          <w:w w:val="107"/>
          <w:lang w:val="fr-CH"/>
        </w:rPr>
        <w:t>192.168.1</w:t>
      </w:r>
    </w:p>
    <w:p w:rsidR="00086CE1" w:rsidRPr="005E455D" w:rsidRDefault="00086CE1" w:rsidP="005E455D">
      <w:pPr>
        <w:pStyle w:val="Listenabsatz"/>
        <w:numPr>
          <w:ilvl w:val="0"/>
          <w:numId w:val="10"/>
        </w:numPr>
        <w:rPr>
          <w:w w:val="104"/>
          <w:lang w:val="fr-CH"/>
        </w:rPr>
      </w:pPr>
      <w:proofErr w:type="spellStart"/>
      <w:r w:rsidRPr="005E455D">
        <w:rPr>
          <w:lang w:val="fr-CH"/>
        </w:rPr>
        <w:t>AIIow</w:t>
      </w:r>
      <w:proofErr w:type="spellEnd"/>
      <w:r w:rsidRPr="005E455D">
        <w:rPr>
          <w:spacing w:val="38"/>
          <w:lang w:val="fr-CH"/>
        </w:rPr>
        <w:t xml:space="preserve"> </w:t>
      </w:r>
      <w:proofErr w:type="spellStart"/>
      <w:r w:rsidRPr="005E455D">
        <w:rPr>
          <w:lang w:val="fr-CH"/>
        </w:rPr>
        <w:t>only</w:t>
      </w:r>
      <w:proofErr w:type="spellEnd"/>
      <w:r w:rsidRPr="005E455D">
        <w:rPr>
          <w:spacing w:val="9"/>
          <w:lang w:val="fr-CH"/>
        </w:rPr>
        <w:t xml:space="preserve"> </w:t>
      </w:r>
      <w:proofErr w:type="spellStart"/>
      <w:r w:rsidRPr="005E455D">
        <w:rPr>
          <w:lang w:val="fr-CH"/>
        </w:rPr>
        <w:t>secure</w:t>
      </w:r>
      <w:proofErr w:type="spellEnd"/>
      <w:r w:rsidRPr="005E455D">
        <w:rPr>
          <w:spacing w:val="4"/>
          <w:lang w:val="fr-CH"/>
        </w:rPr>
        <w:t xml:space="preserve"> </w:t>
      </w:r>
      <w:proofErr w:type="spellStart"/>
      <w:r w:rsidRPr="005E455D">
        <w:rPr>
          <w:lang w:val="fr-CH"/>
        </w:rPr>
        <w:t>dynamic</w:t>
      </w:r>
      <w:proofErr w:type="spellEnd"/>
      <w:r w:rsidRPr="005E455D">
        <w:rPr>
          <w:spacing w:val="33"/>
          <w:lang w:val="fr-CH"/>
        </w:rPr>
        <w:t xml:space="preserve"> </w:t>
      </w:r>
      <w:r w:rsidRPr="005E455D">
        <w:rPr>
          <w:w w:val="104"/>
          <w:lang w:val="fr-CH"/>
        </w:rPr>
        <w:t>updates</w:t>
      </w:r>
    </w:p>
    <w:p w:rsidR="00086CE1" w:rsidRPr="00EB24E2" w:rsidRDefault="00086CE1" w:rsidP="00D805BA">
      <w:pPr>
        <w:pStyle w:val="berschrift2"/>
      </w:pPr>
      <w:bookmarkStart w:id="37" w:name="_Toc500420751"/>
      <w:bookmarkStart w:id="38" w:name="_Toc500487171"/>
      <w:r w:rsidRPr="00EB24E2">
        <w:t>DHCP</w:t>
      </w:r>
      <w:bookmarkEnd w:id="37"/>
      <w:bookmarkEnd w:id="38"/>
    </w:p>
    <w:p w:rsidR="00086CE1" w:rsidRPr="00EB24E2" w:rsidRDefault="00086CE1" w:rsidP="00086CE1">
      <w:pPr>
        <w:spacing w:before="3" w:after="0" w:line="240" w:lineRule="exact"/>
        <w:rPr>
          <w:color w:val="000000" w:themeColor="text1"/>
          <w:szCs w:val="24"/>
        </w:rPr>
      </w:pPr>
    </w:p>
    <w:p w:rsidR="00086CE1" w:rsidRPr="005E455D" w:rsidRDefault="00086CE1" w:rsidP="005E455D">
      <w:r w:rsidRPr="00EB24E2">
        <w:t>Der</w:t>
      </w:r>
      <w:r w:rsidRPr="00EB24E2">
        <w:rPr>
          <w:spacing w:val="12"/>
        </w:rPr>
        <w:t xml:space="preserve"> </w:t>
      </w:r>
      <w:r w:rsidRPr="00EB24E2">
        <w:t>Server</w:t>
      </w:r>
      <w:r w:rsidRPr="00EB24E2">
        <w:rPr>
          <w:spacing w:val="10"/>
        </w:rPr>
        <w:t xml:space="preserve"> </w:t>
      </w:r>
      <w:r w:rsidR="00EF1CE1">
        <w:t>SRV</w:t>
      </w:r>
      <w:r w:rsidRPr="00EB24E2">
        <w:t>01</w:t>
      </w:r>
      <w:r w:rsidRPr="00EB24E2">
        <w:rPr>
          <w:spacing w:val="36"/>
        </w:rPr>
        <w:t xml:space="preserve"> </w:t>
      </w:r>
      <w:r w:rsidRPr="00EB24E2">
        <w:rPr>
          <w:w w:val="109"/>
        </w:rPr>
        <w:t>fungiert als DHCP-Server: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2"/>
        <w:gridCol w:w="4588"/>
      </w:tblGrid>
      <w:tr w:rsidR="00086CE1" w:rsidRPr="006242FE" w:rsidTr="006242FE">
        <w:trPr>
          <w:trHeight w:val="340"/>
        </w:trPr>
        <w:tc>
          <w:tcPr>
            <w:tcW w:w="9175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6242FE" w:rsidRDefault="006242FE" w:rsidP="006242FE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086CE1" w:rsidRPr="006242FE" w:rsidRDefault="00086CE1" w:rsidP="006242FE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  <w:w w:val="118"/>
              </w:rPr>
              <w:t>Konfiguration DHCP</w:t>
            </w: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12" w:space="0" w:color="646464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IP-Bereich</w:t>
            </w:r>
          </w:p>
        </w:tc>
        <w:tc>
          <w:tcPr>
            <w:tcW w:w="4586" w:type="dxa"/>
            <w:tcBorders>
              <w:top w:val="single" w:sz="12" w:space="0" w:color="646464"/>
              <w:left w:val="single" w:sz="6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IP-</w:t>
            </w: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3"/>
              </w:rPr>
              <w:t>Exclusionrange</w:t>
            </w:r>
            <w:proofErr w:type="spellEnd"/>
          </w:p>
        </w:tc>
        <w:tc>
          <w:tcPr>
            <w:tcW w:w="4586" w:type="dxa"/>
            <w:tcBorders>
              <w:top w:val="single" w:sz="8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4"/>
              </w:rPr>
              <w:t>Router</w:t>
            </w:r>
          </w:p>
        </w:tc>
        <w:tc>
          <w:tcPr>
            <w:tcW w:w="4586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6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2"/>
              </w:rPr>
              <w:t>DNS</w:t>
            </w:r>
          </w:p>
        </w:tc>
        <w:tc>
          <w:tcPr>
            <w:tcW w:w="4586" w:type="dxa"/>
            <w:tcBorders>
              <w:top w:val="single" w:sz="6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56" w:after="0"/>
              <w:ind w:left="108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b/>
                <w:bCs/>
                <w:color w:val="000000" w:themeColor="text1"/>
              </w:rPr>
              <w:t>DNS</w:t>
            </w:r>
            <w:r w:rsidRPr="006242FE">
              <w:rPr>
                <w:rFonts w:eastAsia="Arial" w:cs="Arial"/>
                <w:b/>
                <w:bCs/>
                <w:color w:val="000000" w:themeColor="text1"/>
                <w:spacing w:val="10"/>
              </w:rPr>
              <w:t xml:space="preserve"> </w:t>
            </w:r>
            <w:r w:rsidR="00262F0B">
              <w:rPr>
                <w:rFonts w:eastAsia="Arial" w:cs="Arial"/>
                <w:b/>
                <w:bCs/>
                <w:color w:val="000000" w:themeColor="text1"/>
                <w:w w:val="109"/>
              </w:rPr>
              <w:t>Name</w:t>
            </w:r>
          </w:p>
        </w:tc>
        <w:tc>
          <w:tcPr>
            <w:tcW w:w="4586" w:type="dxa"/>
            <w:tcBorders>
              <w:top w:val="single" w:sz="6" w:space="0" w:color="979797"/>
              <w:left w:val="single" w:sz="6" w:space="0" w:color="979797"/>
              <w:bottom w:val="single" w:sz="8" w:space="0" w:color="979797"/>
              <w:right w:val="single" w:sz="6" w:space="0" w:color="979797"/>
            </w:tcBorders>
          </w:tcPr>
          <w:p w:rsidR="00086CE1" w:rsidRPr="00A55A0C" w:rsidRDefault="00086CE1" w:rsidP="00A55A0C">
            <w:pPr>
              <w:spacing w:before="32" w:after="0"/>
              <w:ind w:left="101" w:right="-20"/>
              <w:rPr>
                <w:rFonts w:eastAsia="Arial" w:cs="Arial"/>
                <w:color w:val="000000" w:themeColor="text1"/>
                <w:w w:val="110"/>
              </w:rPr>
            </w:pP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8" w:space="0" w:color="979797"/>
              <w:left w:val="single" w:sz="8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42" w:after="0"/>
              <w:ind w:left="94" w:right="-20"/>
              <w:rPr>
                <w:rFonts w:eastAsia="Arial" w:cs="Arial"/>
                <w:color w:val="000000" w:themeColor="text1"/>
              </w:rPr>
            </w:pPr>
            <w:proofErr w:type="spellStart"/>
            <w:r w:rsidRPr="006242FE">
              <w:rPr>
                <w:rFonts w:eastAsia="Arial" w:cs="Arial"/>
                <w:b/>
                <w:bCs/>
                <w:color w:val="000000" w:themeColor="text1"/>
                <w:w w:val="106"/>
              </w:rPr>
              <w:t>Timeserver</w:t>
            </w:r>
            <w:proofErr w:type="spellEnd"/>
          </w:p>
        </w:tc>
        <w:tc>
          <w:tcPr>
            <w:tcW w:w="4586" w:type="dxa"/>
            <w:tcBorders>
              <w:top w:val="single" w:sz="8" w:space="0" w:color="979797"/>
              <w:left w:val="single" w:sz="6" w:space="0" w:color="979797"/>
              <w:bottom w:val="single" w:sz="6" w:space="0" w:color="979797"/>
              <w:right w:val="single" w:sz="6" w:space="0" w:color="979797"/>
            </w:tcBorders>
            <w:hideMark/>
          </w:tcPr>
          <w:p w:rsidR="00086CE1" w:rsidRPr="006242FE" w:rsidRDefault="00086CE1">
            <w:pPr>
              <w:spacing w:before="32" w:after="0"/>
              <w:ind w:left="101" w:right="-20"/>
              <w:rPr>
                <w:rFonts w:eastAsia="Arial" w:cs="Arial"/>
                <w:color w:val="000000" w:themeColor="text1"/>
              </w:rPr>
            </w:pPr>
            <w:r w:rsidRPr="006242FE">
              <w:rPr>
                <w:rFonts w:eastAsia="Arial" w:cs="Arial"/>
                <w:color w:val="000000" w:themeColor="text1"/>
                <w:w w:val="111"/>
              </w:rPr>
              <w:t>aktiviert</w:t>
            </w:r>
          </w:p>
        </w:tc>
      </w:tr>
      <w:tr w:rsidR="00086CE1" w:rsidRPr="006242FE" w:rsidTr="006242FE">
        <w:trPr>
          <w:trHeight w:val="340"/>
        </w:trPr>
        <w:tc>
          <w:tcPr>
            <w:tcW w:w="4589" w:type="dxa"/>
            <w:tcBorders>
              <w:top w:val="single" w:sz="6" w:space="0" w:color="979797"/>
              <w:left w:val="single" w:sz="8" w:space="0" w:color="979797"/>
              <w:bottom w:val="single" w:sz="8" w:space="0" w:color="979797"/>
              <w:right w:val="single" w:sz="6" w:space="0" w:color="979797"/>
            </w:tcBorders>
            <w:hideMark/>
          </w:tcPr>
          <w:p w:rsidR="00086CE1" w:rsidRPr="006242FE" w:rsidRDefault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04"/>
              </w:rPr>
              <w:t>Leastime</w:t>
            </w:r>
            <w:proofErr w:type="spellEnd"/>
          </w:p>
        </w:tc>
        <w:tc>
          <w:tcPr>
            <w:tcW w:w="4586" w:type="dxa"/>
            <w:tcBorders>
              <w:top w:val="single" w:sz="6" w:space="0" w:color="979797"/>
              <w:left w:val="single" w:sz="6" w:space="0" w:color="979797"/>
              <w:bottom w:val="single" w:sz="8" w:space="0" w:color="979797"/>
              <w:right w:val="single" w:sz="6" w:space="0" w:color="979797"/>
            </w:tcBorders>
          </w:tcPr>
          <w:p w:rsidR="00086CE1" w:rsidRPr="006242FE" w:rsidRDefault="00086CE1" w:rsidP="00834E6C">
            <w:pPr>
              <w:keepNext/>
              <w:spacing w:before="40" w:after="0"/>
              <w:ind w:left="101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834E6C" w:rsidRDefault="00834E6C">
      <w:pPr>
        <w:pStyle w:val="Beschriftung"/>
      </w:pPr>
      <w:bookmarkStart w:id="39" w:name="_Toc471913788"/>
      <w:bookmarkStart w:id="40" w:name="_Toc500420752"/>
      <w:r>
        <w:t xml:space="preserve">Tabelle </w:t>
      </w:r>
      <w:fldSimple w:instr=" SEQ Tabelle \* ARABIC ">
        <w:r w:rsidR="003F2B7D">
          <w:rPr>
            <w:noProof/>
          </w:rPr>
          <w:t>7</w:t>
        </w:r>
      </w:fldSimple>
      <w:r>
        <w:t xml:space="preserve"> </w:t>
      </w:r>
      <w:r w:rsidRPr="00D15BAE">
        <w:t>DHCP-Konfiguration</w:t>
      </w:r>
    </w:p>
    <w:p w:rsidR="00086CE1" w:rsidRPr="00EB24E2" w:rsidRDefault="00086CE1" w:rsidP="00D805BA">
      <w:pPr>
        <w:pStyle w:val="berschrift2"/>
      </w:pPr>
      <w:bookmarkStart w:id="41" w:name="_Toc500487172"/>
      <w:r w:rsidRPr="00EB24E2">
        <w:t>GPO</w:t>
      </w:r>
      <w:bookmarkEnd w:id="39"/>
      <w:bookmarkEnd w:id="40"/>
      <w:bookmarkEnd w:id="41"/>
    </w:p>
    <w:p w:rsidR="00086CE1" w:rsidRDefault="00086CE1" w:rsidP="00086CE1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>Im folgenden Abschnitt sind die G</w:t>
      </w:r>
      <w:r w:rsidR="00B15C0D" w:rsidRPr="00EB24E2">
        <w:rPr>
          <w:sz w:val="20"/>
        </w:rPr>
        <w:t>PO-Einstellungen dokumentiert.</w:t>
      </w:r>
    </w:p>
    <w:p w:rsidR="00760B51" w:rsidRPr="00EB24E2" w:rsidRDefault="00760B51" w:rsidP="00086CE1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</w:p>
    <w:p w:rsidR="00086CE1" w:rsidRDefault="0029404E" w:rsidP="00760B51">
      <w:pPr>
        <w:pStyle w:val="berschrift3"/>
      </w:pPr>
      <w:bookmarkStart w:id="42" w:name="_Toc500420753"/>
      <w:bookmarkStart w:id="43" w:name="_Toc500487173"/>
      <w:r w:rsidRPr="00EB24E2">
        <w:t xml:space="preserve">GPO Central </w:t>
      </w:r>
      <w:r w:rsidR="00EF1CE1">
        <w:t>S</w:t>
      </w:r>
      <w:r w:rsidRPr="00EB24E2">
        <w:t>tore</w:t>
      </w:r>
      <w:r w:rsidR="00B2657C">
        <w:t xml:space="preserve"> (Optional)</w:t>
      </w:r>
      <w:bookmarkEnd w:id="42"/>
      <w:bookmarkEnd w:id="43"/>
    </w:p>
    <w:p w:rsidR="0051044E" w:rsidRDefault="0051044E" w:rsidP="0051044E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 xml:space="preserve">Im folgenden Abschnitt </w:t>
      </w:r>
      <w:r>
        <w:rPr>
          <w:sz w:val="20"/>
        </w:rPr>
        <w:t>ist der Central Store</w:t>
      </w:r>
      <w:r w:rsidRPr="00EB24E2">
        <w:rPr>
          <w:sz w:val="20"/>
        </w:rPr>
        <w:t xml:space="preserve"> dokumentiert.</w:t>
      </w:r>
    </w:p>
    <w:p w:rsidR="0051044E" w:rsidRPr="0051044E" w:rsidRDefault="0051044E" w:rsidP="0051044E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</w:p>
    <w:p w:rsidR="00086CE1" w:rsidRDefault="00086CE1" w:rsidP="000C769F">
      <w:pPr>
        <w:pStyle w:val="berschrift3"/>
      </w:pPr>
      <w:bookmarkStart w:id="44" w:name="_Toc500420755"/>
      <w:bookmarkStart w:id="45" w:name="_Toc500487175"/>
      <w:r w:rsidRPr="000C769F">
        <w:t xml:space="preserve">Erstellte </w:t>
      </w:r>
      <w:proofErr w:type="spellStart"/>
      <w:r w:rsidRPr="000C769F">
        <w:t>GPO’s</w:t>
      </w:r>
      <w:bookmarkEnd w:id="44"/>
      <w:bookmarkEnd w:id="45"/>
      <w:proofErr w:type="spellEnd"/>
      <w:r w:rsidR="0073609A">
        <w:t xml:space="preserve"> </w:t>
      </w:r>
    </w:p>
    <w:p w:rsidR="006E751A" w:rsidRPr="00302DC8" w:rsidRDefault="006E751A" w:rsidP="006E751A"/>
    <w:p w:rsidR="006E751A" w:rsidRPr="006E751A" w:rsidRDefault="006E751A" w:rsidP="006E751A"/>
    <w:p w:rsidR="00086CE1" w:rsidRPr="00EB24E2" w:rsidRDefault="00086CE1" w:rsidP="00086CE1">
      <w:pPr>
        <w:rPr>
          <w:b/>
          <w:sz w:val="20"/>
        </w:rPr>
      </w:pPr>
      <w:r w:rsidRPr="00EB24E2">
        <w:rPr>
          <w:b/>
          <w:sz w:val="20"/>
        </w:rPr>
        <w:t>GPO Laufwerkverbindung:</w:t>
      </w:r>
      <w:r w:rsidR="00C849C8" w:rsidRPr="00C849C8">
        <w:t xml:space="preserve"> </w:t>
      </w:r>
      <w:r w:rsidR="00C849C8">
        <w:t>(</w:t>
      </w:r>
      <w:r w:rsidR="00C849C8">
        <w:t xml:space="preserve">Resultiert aus Auftrag </w:t>
      </w:r>
      <w:r w:rsidR="00C849C8" w:rsidRPr="008B1E11">
        <w:t>Berechtigungskonzept-Reorganisation</w:t>
      </w:r>
      <w:r w:rsidR="00C849C8">
        <w:t>-Auftrag-1 Aufgabe 1</w:t>
      </w:r>
      <w:r w:rsidR="00C849C8">
        <w:t>)</w:t>
      </w:r>
      <w:bookmarkStart w:id="46" w:name="_GoBack"/>
      <w:bookmarkEnd w:id="46"/>
    </w:p>
    <w:tbl>
      <w:tblPr>
        <w:tblStyle w:val="TabellemithellemGitternetz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992"/>
        <w:gridCol w:w="851"/>
        <w:gridCol w:w="1701"/>
        <w:gridCol w:w="1417"/>
        <w:gridCol w:w="2942"/>
      </w:tblGrid>
      <w:tr w:rsidR="00CD5D15" w:rsidRPr="00EB24E2" w:rsidTr="006C4E42">
        <w:tc>
          <w:tcPr>
            <w:tcW w:w="9174" w:type="dxa"/>
            <w:gridSpan w:val="6"/>
          </w:tcPr>
          <w:p w:rsidR="00CD5D15" w:rsidRPr="00CD5D15" w:rsidRDefault="00CD5D15" w:rsidP="00CD5D15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</w:rPr>
            </w:pPr>
          </w:p>
          <w:p w:rsidR="00CD5D15" w:rsidRPr="00EB24E2" w:rsidRDefault="00CD5D15" w:rsidP="00CD5D15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CD5D15">
              <w:rPr>
                <w:rFonts w:eastAsia="Arial" w:cs="Arial"/>
                <w:b/>
                <w:bCs/>
                <w:color w:val="030303"/>
                <w:w w:val="118"/>
              </w:rPr>
              <w:t>Laufwerkverbinden</w:t>
            </w:r>
          </w:p>
        </w:tc>
      </w:tr>
      <w:tr w:rsidR="00086CE1" w:rsidRPr="00EB24E2" w:rsidTr="00CD5D15">
        <w:tc>
          <w:tcPr>
            <w:tcW w:w="1271" w:type="dxa"/>
            <w:hideMark/>
          </w:tcPr>
          <w:p w:rsidR="00086CE1" w:rsidRPr="00EB24E2" w:rsidRDefault="00086CE1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GPO Name</w:t>
            </w:r>
          </w:p>
        </w:tc>
        <w:tc>
          <w:tcPr>
            <w:tcW w:w="992" w:type="dxa"/>
            <w:hideMark/>
          </w:tcPr>
          <w:p w:rsidR="00086CE1" w:rsidRPr="00EB24E2" w:rsidRDefault="00086CE1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proofErr w:type="spellStart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Linked</w:t>
            </w:r>
            <w:proofErr w:type="spellEnd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 xml:space="preserve"> </w:t>
            </w:r>
            <w:proofErr w:type="spellStart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to</w:t>
            </w:r>
            <w:proofErr w:type="spellEnd"/>
          </w:p>
        </w:tc>
        <w:tc>
          <w:tcPr>
            <w:tcW w:w="851" w:type="dxa"/>
            <w:hideMark/>
          </w:tcPr>
          <w:p w:rsidR="00086CE1" w:rsidRPr="00EB24E2" w:rsidRDefault="00086CE1">
            <w:pPr>
              <w:spacing w:before="49" w:after="0"/>
              <w:ind w:right="-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 xml:space="preserve">Label </w:t>
            </w:r>
            <w:proofErr w:type="spellStart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as</w:t>
            </w:r>
            <w:proofErr w:type="spellEnd"/>
          </w:p>
        </w:tc>
        <w:tc>
          <w:tcPr>
            <w:tcW w:w="1701" w:type="dxa"/>
            <w:hideMark/>
          </w:tcPr>
          <w:p w:rsidR="00086CE1" w:rsidRPr="00EB24E2" w:rsidRDefault="00086CE1">
            <w:pPr>
              <w:spacing w:before="49" w:after="0"/>
              <w:ind w:left="175" w:right="-75" w:hanging="1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Location</w:t>
            </w:r>
          </w:p>
        </w:tc>
        <w:tc>
          <w:tcPr>
            <w:tcW w:w="1417" w:type="dxa"/>
            <w:hideMark/>
          </w:tcPr>
          <w:p w:rsidR="00086CE1" w:rsidRPr="00EB24E2" w:rsidRDefault="00086CE1">
            <w:pPr>
              <w:spacing w:before="49" w:after="0"/>
              <w:ind w:left="175" w:right="-75" w:hanging="1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Driver Letter</w:t>
            </w:r>
          </w:p>
        </w:tc>
        <w:tc>
          <w:tcPr>
            <w:tcW w:w="2942" w:type="dxa"/>
            <w:hideMark/>
          </w:tcPr>
          <w:p w:rsidR="00086CE1" w:rsidRPr="00EB24E2" w:rsidRDefault="00086CE1">
            <w:pPr>
              <w:spacing w:before="49" w:after="0"/>
              <w:ind w:left="175" w:right="-75" w:hanging="175"/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</w:pPr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 xml:space="preserve">Item-level </w:t>
            </w:r>
            <w:proofErr w:type="spellStart"/>
            <w:r w:rsidRPr="00EB24E2">
              <w:rPr>
                <w:rFonts w:eastAsia="Arial" w:cs="Arial"/>
                <w:b/>
                <w:bCs/>
                <w:color w:val="030303"/>
                <w:w w:val="118"/>
                <w:sz w:val="16"/>
                <w:szCs w:val="17"/>
              </w:rPr>
              <w:t>target</w:t>
            </w:r>
            <w:proofErr w:type="spellEnd"/>
          </w:p>
        </w:tc>
      </w:tr>
      <w:tr w:rsidR="00CD5D15" w:rsidRPr="00EB24E2" w:rsidTr="00CD5D15">
        <w:tc>
          <w:tcPr>
            <w:tcW w:w="1271" w:type="dxa"/>
          </w:tcPr>
          <w:p w:rsidR="00CD5D15" w:rsidRPr="00CD5D15" w:rsidRDefault="00CD5D15">
            <w:pPr>
              <w:spacing w:before="49" w:after="0"/>
              <w:ind w:right="-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992" w:type="dxa"/>
          </w:tcPr>
          <w:p w:rsidR="00CD5D15" w:rsidRPr="00CD5D15" w:rsidRDefault="00CD5D15">
            <w:pPr>
              <w:spacing w:before="49" w:after="0"/>
              <w:ind w:right="-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851" w:type="dxa"/>
          </w:tcPr>
          <w:p w:rsidR="00CD5D15" w:rsidRPr="00CD5D15" w:rsidRDefault="00CD5D15">
            <w:pPr>
              <w:spacing w:before="49" w:after="0"/>
              <w:ind w:right="-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1701" w:type="dxa"/>
          </w:tcPr>
          <w:p w:rsidR="00CD5D15" w:rsidRPr="00CD5D15" w:rsidRDefault="00CD5D15">
            <w:pPr>
              <w:spacing w:before="49" w:after="0"/>
              <w:ind w:left="175" w:right="-75" w:hanging="1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1417" w:type="dxa"/>
          </w:tcPr>
          <w:p w:rsidR="00CD5D15" w:rsidRPr="00CD5D15" w:rsidRDefault="00CD5D15">
            <w:pPr>
              <w:spacing w:before="49" w:after="0"/>
              <w:ind w:left="175" w:right="-75" w:hanging="1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  <w:tc>
          <w:tcPr>
            <w:tcW w:w="2942" w:type="dxa"/>
          </w:tcPr>
          <w:p w:rsidR="00CD5D15" w:rsidRPr="00CD5D15" w:rsidRDefault="00CD5D15" w:rsidP="00834E6C">
            <w:pPr>
              <w:keepNext/>
              <w:spacing w:before="49" w:after="0"/>
              <w:ind w:left="175" w:right="-75" w:hanging="175"/>
              <w:rPr>
                <w:rFonts w:eastAsia="Arial" w:cs="Arial"/>
                <w:bCs/>
                <w:color w:val="030303"/>
                <w:w w:val="118"/>
                <w:sz w:val="16"/>
                <w:szCs w:val="17"/>
              </w:rPr>
            </w:pPr>
          </w:p>
        </w:tc>
      </w:tr>
    </w:tbl>
    <w:p w:rsidR="005E455D" w:rsidRDefault="00834E6C" w:rsidP="00834E6C">
      <w:pPr>
        <w:pStyle w:val="Beschriftung"/>
      </w:pPr>
      <w:r>
        <w:t xml:space="preserve">Tabelle </w:t>
      </w:r>
      <w:fldSimple w:instr=" SEQ Tabelle \* ARABIC ">
        <w:r w:rsidR="003F2B7D">
          <w:rPr>
            <w:noProof/>
          </w:rPr>
          <w:t>8</w:t>
        </w:r>
      </w:fldSimple>
      <w:r>
        <w:t xml:space="preserve"> </w:t>
      </w:r>
      <w:r w:rsidRPr="00BD5562">
        <w:t>GPO-Laufwerkverbindung</w:t>
      </w:r>
    </w:p>
    <w:p w:rsidR="00C849C8" w:rsidRDefault="00C849C8" w:rsidP="00C849C8"/>
    <w:p w:rsidR="00C849C8" w:rsidRDefault="00C849C8" w:rsidP="00C849C8"/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C849C8" w:rsidRPr="006242FE" w:rsidTr="001532A8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C849C8" w:rsidRPr="006242FE" w:rsidRDefault="00C849C8" w:rsidP="001532A8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lastRenderedPageBreak/>
              <w:t>GPO</w:t>
            </w: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für WSUS:</w:t>
            </w:r>
          </w:p>
        </w:tc>
      </w:tr>
      <w:tr w:rsidR="00C849C8" w:rsidRPr="006242FE" w:rsidTr="001532A8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C849C8" w:rsidRPr="006242FE" w:rsidRDefault="00C849C8" w:rsidP="001532A8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C849C8" w:rsidRPr="006242FE" w:rsidRDefault="00C849C8" w:rsidP="001532A8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849C8" w:rsidRPr="006242FE" w:rsidTr="001532A8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849C8" w:rsidRPr="006242FE" w:rsidRDefault="00C849C8" w:rsidP="001532A8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Pfad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849C8" w:rsidRPr="006242FE" w:rsidRDefault="00C849C8" w:rsidP="001532A8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849C8" w:rsidRPr="006242FE" w:rsidTr="001532A8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849C8" w:rsidRDefault="00C849C8" w:rsidP="001532A8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Einstellungen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849C8" w:rsidRPr="006242FE" w:rsidRDefault="00C849C8" w:rsidP="001532A8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C849C8" w:rsidRDefault="00C849C8" w:rsidP="00C849C8">
      <w:pPr>
        <w:pStyle w:val="Beschriftung"/>
      </w:pPr>
      <w:r>
        <w:t xml:space="preserve">Tabelle </w:t>
      </w:r>
      <w:r>
        <w:t>9 GPO für WSUS</w:t>
      </w:r>
    </w:p>
    <w:p w:rsidR="00C849C8" w:rsidRPr="00C849C8" w:rsidRDefault="00C849C8" w:rsidP="00C849C8"/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C849C8" w:rsidRPr="006242FE" w:rsidTr="001532A8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C849C8" w:rsidRPr="006242FE" w:rsidRDefault="00C849C8" w:rsidP="00C849C8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GPO für </w:t>
            </w: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Hintergrundbild</w:t>
            </w: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:</w:t>
            </w:r>
          </w:p>
        </w:tc>
      </w:tr>
      <w:tr w:rsidR="00C849C8" w:rsidRPr="006242FE" w:rsidTr="001532A8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C849C8" w:rsidRPr="006242FE" w:rsidRDefault="00C849C8" w:rsidP="001532A8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C849C8" w:rsidRPr="006242FE" w:rsidRDefault="00C849C8" w:rsidP="001532A8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849C8" w:rsidRPr="006242FE" w:rsidTr="001532A8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849C8" w:rsidRPr="006242FE" w:rsidRDefault="00C849C8" w:rsidP="001532A8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Pfad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849C8" w:rsidRPr="006242FE" w:rsidRDefault="00C849C8" w:rsidP="001532A8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849C8" w:rsidRPr="006242FE" w:rsidTr="001532A8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849C8" w:rsidRDefault="00C849C8" w:rsidP="001532A8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Einstellungen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849C8" w:rsidRPr="006242FE" w:rsidRDefault="00C849C8" w:rsidP="001532A8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C849C8" w:rsidRDefault="00C849C8" w:rsidP="00C849C8">
      <w:pPr>
        <w:pStyle w:val="Beschriftung"/>
      </w:pPr>
      <w:r>
        <w:t xml:space="preserve">Tabelle </w:t>
      </w:r>
      <w:r>
        <w:t>10</w:t>
      </w:r>
      <w:r>
        <w:t xml:space="preserve"> GPO für </w:t>
      </w:r>
      <w:r>
        <w:t>Hintergrundbild</w:t>
      </w:r>
    </w:p>
    <w:p w:rsidR="00C849C8" w:rsidRPr="00C849C8" w:rsidRDefault="00C849C8" w:rsidP="00C849C8"/>
    <w:p w:rsidR="00C849C8" w:rsidRPr="00C849C8" w:rsidRDefault="00C849C8" w:rsidP="00C849C8"/>
    <w:p w:rsidR="00C849C8" w:rsidRPr="00C849C8" w:rsidRDefault="00813F20">
      <w:pPr>
        <w:spacing w:after="160" w:line="259" w:lineRule="auto"/>
        <w:rPr>
          <w:rFonts w:eastAsia="Arial"/>
          <w:w w:val="104"/>
        </w:rPr>
      </w:pPr>
      <w:r>
        <w:rPr>
          <w:rFonts w:eastAsia="Arial"/>
          <w:w w:val="104"/>
        </w:rPr>
        <w:br w:type="page"/>
      </w:r>
    </w:p>
    <w:p w:rsidR="00D805BA" w:rsidRDefault="00D805BA" w:rsidP="000C769F">
      <w:pPr>
        <w:pStyle w:val="berschrift2"/>
        <w:rPr>
          <w:w w:val="104"/>
        </w:rPr>
      </w:pPr>
      <w:bookmarkStart w:id="47" w:name="_Toc500420756"/>
      <w:bookmarkStart w:id="48" w:name="_Toc500487176"/>
      <w:r w:rsidRPr="00EB24E2">
        <w:rPr>
          <w:rFonts w:eastAsia="Arial"/>
          <w:w w:val="104"/>
        </w:rPr>
        <w:lastRenderedPageBreak/>
        <w:t>Systemüberwachung, Monitoring</w:t>
      </w:r>
      <w:bookmarkEnd w:id="47"/>
      <w:bookmarkEnd w:id="48"/>
    </w:p>
    <w:p w:rsidR="00086CE1" w:rsidRDefault="00995809" w:rsidP="00995809">
      <w:pPr>
        <w:pStyle w:val="berschrift3"/>
      </w:pPr>
      <w:bookmarkStart w:id="49" w:name="_Toc500420757"/>
      <w:bookmarkStart w:id="50" w:name="_Toc500487177"/>
      <w:r>
        <w:t xml:space="preserve">Data </w:t>
      </w:r>
      <w:proofErr w:type="spellStart"/>
      <w:r>
        <w:t>Collector</w:t>
      </w:r>
      <w:proofErr w:type="spellEnd"/>
      <w:r>
        <w:t xml:space="preserve"> Sets</w:t>
      </w:r>
      <w:bookmarkEnd w:id="49"/>
      <w:bookmarkEnd w:id="50"/>
    </w:p>
    <w:p w:rsidR="0030317A" w:rsidRDefault="0030317A" w:rsidP="0030317A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 xml:space="preserve">Im folgenden Abschnitt sind die </w:t>
      </w:r>
      <w:r>
        <w:rPr>
          <w:sz w:val="20"/>
        </w:rPr>
        <w:t xml:space="preserve">Data </w:t>
      </w:r>
      <w:proofErr w:type="spellStart"/>
      <w:r>
        <w:rPr>
          <w:sz w:val="20"/>
        </w:rPr>
        <w:t>Collector</w:t>
      </w:r>
      <w:proofErr w:type="spellEnd"/>
      <w:r>
        <w:rPr>
          <w:sz w:val="20"/>
        </w:rPr>
        <w:t xml:space="preserve"> Sets</w:t>
      </w:r>
      <w:r w:rsidRPr="00EB24E2">
        <w:rPr>
          <w:sz w:val="20"/>
        </w:rPr>
        <w:t xml:space="preserve"> dokumentiert.</w:t>
      </w:r>
    </w:p>
    <w:p w:rsidR="00CD5D15" w:rsidRPr="00CD5D15" w:rsidRDefault="00CD5D15" w:rsidP="00CD5D15">
      <w:pPr>
        <w:spacing w:after="0"/>
        <w:rPr>
          <w:sz w:val="20"/>
        </w:rPr>
      </w:pP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262F0B" w:rsidRPr="006242FE" w:rsidTr="00262F0B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262F0B" w:rsidRDefault="00262F0B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262F0B" w:rsidRPr="006242FE" w:rsidRDefault="00262F0B" w:rsidP="0030317A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Collector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Set 1:</w:t>
            </w:r>
            <w:r w:rsidR="0030317A"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</w:t>
            </w:r>
          </w:p>
        </w:tc>
      </w:tr>
      <w:tr w:rsidR="00262F0B" w:rsidRPr="006242FE" w:rsidTr="00262F0B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262F0B" w:rsidRPr="006242FE" w:rsidRDefault="00262F0B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262F0B" w:rsidRPr="006242FE" w:rsidRDefault="00262F0B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262F0B" w:rsidRPr="006242FE" w:rsidTr="00262F0B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262F0B" w:rsidRPr="006242FE" w:rsidRDefault="0030317A" w:rsidP="00262F0B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Counters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262F0B" w:rsidRPr="006242FE" w:rsidRDefault="00262F0B" w:rsidP="00262F0B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262F0B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Default="0030317A" w:rsidP="00653F27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Alert Action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CD5D15" w:rsidRPr="00CD5D15" w:rsidRDefault="00834E6C" w:rsidP="00834E6C">
      <w:pPr>
        <w:pStyle w:val="Beschriftung"/>
        <w:rPr>
          <w:sz w:val="20"/>
        </w:rPr>
      </w:pPr>
      <w:r>
        <w:t xml:space="preserve">Tabelle </w:t>
      </w:r>
      <w:r w:rsidR="00C849C8">
        <w:t>11</w:t>
      </w:r>
      <w:r>
        <w:t xml:space="preserve"> </w:t>
      </w:r>
      <w:proofErr w:type="spellStart"/>
      <w:r w:rsidRPr="00934D76">
        <w:t>Collector</w:t>
      </w:r>
      <w:proofErr w:type="spellEnd"/>
      <w:r w:rsidRPr="00934D76">
        <w:t xml:space="preserve"> Set 1</w:t>
      </w:r>
    </w:p>
    <w:p w:rsidR="00262F0B" w:rsidRDefault="00262F0B" w:rsidP="00262F0B"/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30317A" w:rsidRPr="006242FE" w:rsidTr="006C4E42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30317A" w:rsidRDefault="0030317A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30317A" w:rsidRPr="006242FE" w:rsidRDefault="0030317A" w:rsidP="0030317A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Collector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Set 2:</w:t>
            </w: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30317A" w:rsidRPr="006242FE" w:rsidRDefault="0030317A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Pr="006242FE" w:rsidRDefault="0030317A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Counters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Default="0030317A" w:rsidP="00653F27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Alert Action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30317A" w:rsidRDefault="00834E6C" w:rsidP="00834E6C">
      <w:pPr>
        <w:pStyle w:val="Beschriftung"/>
      </w:pPr>
      <w:r>
        <w:t xml:space="preserve">Tabelle </w:t>
      </w:r>
      <w:r w:rsidR="00C849C8">
        <w:t>12</w:t>
      </w:r>
      <w:r>
        <w:t xml:space="preserve"> </w:t>
      </w:r>
      <w:proofErr w:type="spellStart"/>
      <w:r w:rsidRPr="00474C07">
        <w:t>Collector</w:t>
      </w:r>
      <w:proofErr w:type="spellEnd"/>
      <w:r w:rsidRPr="00474C07">
        <w:t xml:space="preserve"> Set 2</w:t>
      </w:r>
    </w:p>
    <w:p w:rsidR="00EB44EC" w:rsidRDefault="00EB44EC">
      <w:pPr>
        <w:spacing w:after="160" w:line="259" w:lineRule="auto"/>
        <w:rPr>
          <w:rFonts w:eastAsiaTheme="majorEastAsia" w:cstheme="majorBidi"/>
          <w:color w:val="000000" w:themeColor="text1"/>
          <w:sz w:val="28"/>
        </w:rPr>
      </w:pPr>
      <w:r>
        <w:br w:type="page"/>
      </w:r>
    </w:p>
    <w:p w:rsidR="00995809" w:rsidRDefault="00995809" w:rsidP="00995809">
      <w:pPr>
        <w:pStyle w:val="berschrift3"/>
      </w:pPr>
      <w:bookmarkStart w:id="51" w:name="_Toc500420758"/>
      <w:bookmarkStart w:id="52" w:name="_Toc500487178"/>
      <w:proofErr w:type="spellStart"/>
      <w:r>
        <w:lastRenderedPageBreak/>
        <w:t>S</w:t>
      </w:r>
      <w:r w:rsidR="00760B51">
        <w:t>c</w:t>
      </w:r>
      <w:r>
        <w:t>heduled</w:t>
      </w:r>
      <w:proofErr w:type="spellEnd"/>
      <w:r>
        <w:t xml:space="preserve"> Tasks</w:t>
      </w:r>
      <w:bookmarkEnd w:id="51"/>
      <w:bookmarkEnd w:id="52"/>
    </w:p>
    <w:p w:rsidR="0030317A" w:rsidRDefault="0030317A" w:rsidP="0030317A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 xml:space="preserve">Im folgenden Abschnitt sind die </w:t>
      </w:r>
      <w:r>
        <w:rPr>
          <w:sz w:val="20"/>
        </w:rPr>
        <w:t xml:space="preserve">Data </w:t>
      </w:r>
      <w:proofErr w:type="spellStart"/>
      <w:r>
        <w:rPr>
          <w:sz w:val="20"/>
        </w:rPr>
        <w:t>Collector</w:t>
      </w:r>
      <w:proofErr w:type="spellEnd"/>
      <w:r>
        <w:rPr>
          <w:sz w:val="20"/>
        </w:rPr>
        <w:t xml:space="preserve"> Sets</w:t>
      </w:r>
      <w:r w:rsidRPr="00EB24E2">
        <w:rPr>
          <w:sz w:val="20"/>
        </w:rPr>
        <w:t xml:space="preserve"> dokumentiert.</w:t>
      </w:r>
    </w:p>
    <w:p w:rsidR="0030317A" w:rsidRPr="0030317A" w:rsidRDefault="0030317A" w:rsidP="0030317A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30317A" w:rsidRPr="006242FE" w:rsidTr="006C4E42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30317A" w:rsidRDefault="0030317A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30317A" w:rsidRPr="006242FE" w:rsidRDefault="0030317A" w:rsidP="006C4E42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proofErr w:type="spellStart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Scheduled</w:t>
            </w:r>
            <w:proofErr w:type="spellEnd"/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Task 1:</w:t>
            </w: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30317A" w:rsidRPr="006242FE" w:rsidRDefault="0030317A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Pr="006242FE" w:rsidRDefault="00A50BFF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Trigger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Default="0030317A" w:rsidP="00653F27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Alert Action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2631DA" w:rsidRPr="002631DA" w:rsidRDefault="00834E6C" w:rsidP="00834E6C">
      <w:pPr>
        <w:pStyle w:val="Beschriftung"/>
      </w:pPr>
      <w:r>
        <w:t xml:space="preserve">Tabelle </w:t>
      </w:r>
      <w:r w:rsidR="00C849C8">
        <w:t>13</w:t>
      </w:r>
      <w:r>
        <w:t xml:space="preserve"> </w:t>
      </w:r>
      <w:proofErr w:type="spellStart"/>
      <w:r w:rsidRPr="001A37E3">
        <w:t>Scheduled</w:t>
      </w:r>
      <w:proofErr w:type="spellEnd"/>
      <w:r w:rsidRPr="001A37E3">
        <w:t xml:space="preserve"> Task 1</w:t>
      </w:r>
    </w:p>
    <w:p w:rsidR="00995809" w:rsidRDefault="00995809" w:rsidP="00995809">
      <w:pPr>
        <w:pStyle w:val="berschrift3"/>
      </w:pPr>
      <w:bookmarkStart w:id="53" w:name="_Toc500420759"/>
      <w:bookmarkStart w:id="54" w:name="_Toc500487179"/>
      <w:proofErr w:type="spellStart"/>
      <w:r>
        <w:t>GPO’s</w:t>
      </w:r>
      <w:bookmarkEnd w:id="53"/>
      <w:bookmarkEnd w:id="54"/>
      <w:proofErr w:type="spellEnd"/>
    </w:p>
    <w:p w:rsidR="00EB44EC" w:rsidRDefault="00EB44EC" w:rsidP="00EB44EC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  <w:r w:rsidRPr="00EB24E2">
        <w:rPr>
          <w:sz w:val="20"/>
        </w:rPr>
        <w:t xml:space="preserve">Im folgenden Abschnitt sind die </w:t>
      </w:r>
      <w:r w:rsidR="00CD5D15">
        <w:rPr>
          <w:sz w:val="20"/>
        </w:rPr>
        <w:t>GPOs zur Systemüberwachung</w:t>
      </w:r>
      <w:r w:rsidRPr="00EB24E2">
        <w:rPr>
          <w:sz w:val="20"/>
        </w:rPr>
        <w:t xml:space="preserve"> dokumentiert.</w:t>
      </w:r>
    </w:p>
    <w:p w:rsidR="00EB44EC" w:rsidRPr="00EB44EC" w:rsidRDefault="00EB44EC" w:rsidP="00EB44EC">
      <w:pPr>
        <w:autoSpaceDE w:val="0"/>
        <w:autoSpaceDN w:val="0"/>
        <w:adjustRightInd w:val="0"/>
        <w:spacing w:before="34" w:after="0"/>
        <w:ind w:right="-20"/>
        <w:rPr>
          <w:sz w:val="20"/>
        </w:rPr>
      </w:pP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30317A" w:rsidRPr="006242FE" w:rsidTr="006C4E42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30317A" w:rsidRDefault="0030317A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30317A" w:rsidRPr="006242FE" w:rsidRDefault="00EB44EC" w:rsidP="006C4E42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GPO 1</w:t>
            </w:r>
            <w:r w:rsidR="00CD5D15"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zur Systemüberwachung</w:t>
            </w:r>
            <w:r w:rsidR="0030317A">
              <w:rPr>
                <w:rFonts w:eastAsia="Arial" w:cs="Arial"/>
                <w:b/>
                <w:bCs/>
                <w:color w:val="000000" w:themeColor="text1"/>
                <w:w w:val="118"/>
              </w:rPr>
              <w:t>:</w:t>
            </w: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30317A" w:rsidRPr="006242FE" w:rsidRDefault="0030317A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Pr="006242FE" w:rsidRDefault="00EB44EC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Pfad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30317A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30317A" w:rsidRDefault="00EB44EC" w:rsidP="006C4E42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Einstellungen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30317A" w:rsidRPr="006242FE" w:rsidRDefault="0030317A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2631DA" w:rsidRDefault="00834E6C" w:rsidP="00834E6C">
      <w:pPr>
        <w:pStyle w:val="Beschriftung"/>
      </w:pPr>
      <w:r>
        <w:t xml:space="preserve">Tabelle </w:t>
      </w:r>
      <w:r w:rsidR="00C849C8">
        <w:t>14</w:t>
      </w:r>
      <w:r>
        <w:t xml:space="preserve"> </w:t>
      </w:r>
      <w:r w:rsidRPr="00201AE2">
        <w:t>GPO 1 zur Systemüberwachung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7347"/>
      </w:tblGrid>
      <w:tr w:rsidR="00C56281" w:rsidRPr="006242FE" w:rsidTr="006C4E42">
        <w:trPr>
          <w:trHeight w:val="340"/>
        </w:trPr>
        <w:tc>
          <w:tcPr>
            <w:tcW w:w="9180" w:type="dxa"/>
            <w:gridSpan w:val="2"/>
            <w:tcBorders>
              <w:top w:val="single" w:sz="8" w:space="0" w:color="979797"/>
              <w:left w:val="single" w:sz="8" w:space="0" w:color="979797"/>
              <w:bottom w:val="single" w:sz="12" w:space="0" w:color="646464"/>
              <w:right w:val="single" w:sz="6" w:space="0" w:color="979797"/>
            </w:tcBorders>
            <w:hideMark/>
          </w:tcPr>
          <w:p w:rsidR="00C56281" w:rsidRDefault="00C56281" w:rsidP="006C4E42">
            <w:pPr>
              <w:spacing w:before="49" w:after="0"/>
              <w:ind w:right="3320"/>
              <w:rPr>
                <w:rFonts w:eastAsia="Arial" w:cs="Arial"/>
                <w:b/>
                <w:bCs/>
                <w:color w:val="000000" w:themeColor="text1"/>
                <w:w w:val="118"/>
              </w:rPr>
            </w:pPr>
          </w:p>
          <w:p w:rsidR="00C56281" w:rsidRPr="006242FE" w:rsidRDefault="00D66A3E" w:rsidP="006C4E42">
            <w:pPr>
              <w:spacing w:before="49" w:after="0"/>
              <w:ind w:right="33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18"/>
              </w:rPr>
              <w:t>GPO 2</w:t>
            </w:r>
            <w:r w:rsidR="00C56281">
              <w:rPr>
                <w:rFonts w:eastAsia="Arial" w:cs="Arial"/>
                <w:b/>
                <w:bCs/>
                <w:color w:val="000000" w:themeColor="text1"/>
                <w:w w:val="118"/>
              </w:rPr>
              <w:t xml:space="preserve"> zur Systemüberwachung:</w:t>
            </w:r>
          </w:p>
        </w:tc>
      </w:tr>
      <w:tr w:rsidR="00C56281" w:rsidRPr="006242FE" w:rsidTr="006C4E42">
        <w:trPr>
          <w:trHeight w:val="340"/>
        </w:trPr>
        <w:tc>
          <w:tcPr>
            <w:tcW w:w="1833" w:type="dxa"/>
            <w:tcBorders>
              <w:top w:val="single" w:sz="12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  <w:hideMark/>
          </w:tcPr>
          <w:p w:rsidR="00C56281" w:rsidRPr="006242FE" w:rsidRDefault="00C56281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Name</w:t>
            </w:r>
          </w:p>
        </w:tc>
        <w:tc>
          <w:tcPr>
            <w:tcW w:w="7347" w:type="dxa"/>
            <w:tcBorders>
              <w:top w:val="single" w:sz="12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  <w:hideMark/>
          </w:tcPr>
          <w:p w:rsidR="00C56281" w:rsidRPr="006242FE" w:rsidRDefault="00C56281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56281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56281" w:rsidRPr="006242FE" w:rsidRDefault="00C56281" w:rsidP="006C4E42">
            <w:pPr>
              <w:spacing w:before="49" w:after="0"/>
              <w:ind w:left="108" w:right="-20"/>
              <w:rPr>
                <w:rFonts w:eastAsia="Arial" w:cs="Arial"/>
                <w:color w:val="000000" w:themeColor="text1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Pfad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56281" w:rsidRPr="006242FE" w:rsidRDefault="00C56281" w:rsidP="006C4E42">
            <w:pPr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  <w:tr w:rsidR="00C56281" w:rsidRPr="006242FE" w:rsidTr="006C4E42">
        <w:trPr>
          <w:trHeight w:val="340"/>
        </w:trPr>
        <w:tc>
          <w:tcPr>
            <w:tcW w:w="1833" w:type="dxa"/>
            <w:tcBorders>
              <w:top w:val="single" w:sz="4" w:space="0" w:color="646464"/>
              <w:left w:val="single" w:sz="8" w:space="0" w:color="979797"/>
              <w:bottom w:val="single" w:sz="4" w:space="0" w:color="646464"/>
              <w:right w:val="single" w:sz="6" w:space="0" w:color="979797"/>
            </w:tcBorders>
          </w:tcPr>
          <w:p w:rsidR="00C56281" w:rsidRDefault="00C56281" w:rsidP="006C4E42">
            <w:pPr>
              <w:spacing w:before="49" w:after="0"/>
              <w:ind w:left="108" w:right="-20"/>
              <w:rPr>
                <w:rFonts w:eastAsia="Arial" w:cs="Arial"/>
                <w:b/>
                <w:bCs/>
                <w:color w:val="000000" w:themeColor="text1"/>
                <w:w w:val="105"/>
              </w:rPr>
            </w:pPr>
            <w:r>
              <w:rPr>
                <w:rFonts w:eastAsia="Arial" w:cs="Arial"/>
                <w:b/>
                <w:bCs/>
                <w:color w:val="000000" w:themeColor="text1"/>
                <w:w w:val="105"/>
              </w:rPr>
              <w:t>Einstellungen</w:t>
            </w:r>
          </w:p>
        </w:tc>
        <w:tc>
          <w:tcPr>
            <w:tcW w:w="7347" w:type="dxa"/>
            <w:tcBorders>
              <w:top w:val="single" w:sz="4" w:space="0" w:color="646464"/>
              <w:left w:val="single" w:sz="6" w:space="0" w:color="979797"/>
              <w:bottom w:val="single" w:sz="4" w:space="0" w:color="646464"/>
              <w:right w:val="single" w:sz="4" w:space="0" w:color="646464"/>
            </w:tcBorders>
          </w:tcPr>
          <w:p w:rsidR="00C56281" w:rsidRPr="006242FE" w:rsidRDefault="00C56281" w:rsidP="00834E6C">
            <w:pPr>
              <w:keepNext/>
              <w:spacing w:before="40" w:after="0"/>
              <w:ind w:left="115" w:right="-20"/>
              <w:rPr>
                <w:rFonts w:eastAsia="Arial" w:cs="Arial"/>
                <w:color w:val="000000" w:themeColor="text1"/>
              </w:rPr>
            </w:pPr>
          </w:p>
        </w:tc>
      </w:tr>
    </w:tbl>
    <w:p w:rsidR="00C56281" w:rsidRDefault="00834E6C" w:rsidP="00834E6C">
      <w:pPr>
        <w:pStyle w:val="Beschriftung"/>
      </w:pPr>
      <w:r>
        <w:t xml:space="preserve">Tabelle </w:t>
      </w:r>
      <w:r w:rsidR="00C849C8">
        <w:t>15</w:t>
      </w:r>
      <w:r w:rsidR="003D6A66">
        <w:t xml:space="preserve"> GPO 2</w:t>
      </w:r>
      <w:r w:rsidRPr="0035639C">
        <w:t xml:space="preserve"> zur Systemüberwachung</w:t>
      </w:r>
    </w:p>
    <w:p w:rsidR="003D6A66" w:rsidRPr="003D6A66" w:rsidRDefault="003D6A66" w:rsidP="003D6A66"/>
    <w:p w:rsidR="00EB44EC" w:rsidRDefault="00EB44EC">
      <w:pPr>
        <w:spacing w:after="160" w:line="259" w:lineRule="auto"/>
        <w:rPr>
          <w:rFonts w:eastAsiaTheme="majorEastAsia" w:cstheme="majorBidi"/>
          <w:color w:val="009EE3"/>
          <w:sz w:val="36"/>
          <w:szCs w:val="36"/>
        </w:rPr>
      </w:pPr>
      <w:r>
        <w:br w:type="page"/>
      </w:r>
    </w:p>
    <w:p w:rsidR="00D805BA" w:rsidRDefault="00D805BA" w:rsidP="00995809">
      <w:pPr>
        <w:pStyle w:val="berschrift2"/>
      </w:pPr>
      <w:bookmarkStart w:id="55" w:name="_Toc500420760"/>
      <w:bookmarkStart w:id="56" w:name="_Toc500487180"/>
      <w:r w:rsidRPr="00EB24E2">
        <w:lastRenderedPageBreak/>
        <w:t>Berechtigungskonzept</w:t>
      </w:r>
      <w:bookmarkEnd w:id="55"/>
      <w:bookmarkEnd w:id="56"/>
    </w:p>
    <w:p w:rsidR="00302DC8" w:rsidRDefault="00302DC8" w:rsidP="00302DC8">
      <w:pPr>
        <w:pStyle w:val="berschrift3"/>
      </w:pPr>
      <w:bookmarkStart w:id="57" w:name="_Toc500420761"/>
      <w:bookmarkStart w:id="58" w:name="_Toc500487181"/>
      <w:r>
        <w:t>Berechtigungskonzept</w:t>
      </w:r>
      <w:bookmarkEnd w:id="57"/>
      <w:bookmarkEnd w:id="58"/>
    </w:p>
    <w:p w:rsidR="00302DC8" w:rsidRPr="00302DC8" w:rsidRDefault="008B1E11" w:rsidP="00302DC8">
      <w:r>
        <w:t xml:space="preserve">Resultiert aus Auftrag </w:t>
      </w:r>
      <w:r w:rsidRPr="008B1E11">
        <w:t>Berechtigungskonzept-Reorganisation</w:t>
      </w:r>
      <w:r>
        <w:t>-Auftrag-1 Aufgabe 5</w:t>
      </w:r>
    </w:p>
    <w:p w:rsidR="002631DA" w:rsidRDefault="00302DC8" w:rsidP="002631DA">
      <w:pPr>
        <w:pStyle w:val="berschrift3"/>
      </w:pPr>
      <w:bookmarkStart w:id="59" w:name="_Toc500420762"/>
      <w:bookmarkStart w:id="60" w:name="_Toc500487182"/>
      <w:r>
        <w:t>Reorganisation</w:t>
      </w:r>
      <w:bookmarkEnd w:id="59"/>
      <w:bookmarkEnd w:id="60"/>
    </w:p>
    <w:p w:rsidR="008B1E11" w:rsidRPr="00302DC8" w:rsidRDefault="008B1E11" w:rsidP="008B1E11">
      <w:r>
        <w:t xml:space="preserve">Resultiert aus Auftrag </w:t>
      </w:r>
      <w:r w:rsidRPr="008B1E11">
        <w:t>Berechtigungskonzept-Reorganisation</w:t>
      </w:r>
      <w:r>
        <w:t xml:space="preserve">-Auftrag 2 Lösungselement 4 </w:t>
      </w:r>
    </w:p>
    <w:p w:rsidR="008B1E11" w:rsidRPr="008B1E11" w:rsidRDefault="008B1E11" w:rsidP="008B1E11"/>
    <w:p w:rsidR="00302DC8" w:rsidRPr="00302DC8" w:rsidRDefault="00302DC8" w:rsidP="00302DC8"/>
    <w:sectPr w:rsidR="00302DC8" w:rsidRPr="00302DC8" w:rsidSect="00022645">
      <w:pgSz w:w="11906" w:h="16838" w:code="9"/>
      <w:pgMar w:top="1134" w:right="1134" w:bottom="1134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1CF8" w:rsidRDefault="00501CF8" w:rsidP="004D3714">
      <w:r>
        <w:separator/>
      </w:r>
    </w:p>
  </w:endnote>
  <w:endnote w:type="continuationSeparator" w:id="0">
    <w:p w:rsidR="00501CF8" w:rsidRDefault="00501CF8" w:rsidP="004D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tillium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565656"/>
        <w:sz w:val="16"/>
        <w:szCs w:val="16"/>
      </w:rPr>
      <w:id w:val="-1286194033"/>
      <w:docPartObj>
        <w:docPartGallery w:val="Page Numbers (Bottom of Page)"/>
        <w:docPartUnique/>
      </w:docPartObj>
    </w:sdtPr>
    <w:sdtEndPr/>
    <w:sdtContent>
      <w:p w:rsidR="00501CF8" w:rsidRPr="007D7A59" w:rsidRDefault="00501CF8" w:rsidP="004B19DC">
        <w:pPr>
          <w:pStyle w:val="Fuzeile"/>
          <w:tabs>
            <w:tab w:val="clear" w:pos="9072"/>
            <w:tab w:val="left" w:pos="5954"/>
          </w:tabs>
          <w:jc w:val="right"/>
          <w:rPr>
            <w:color w:val="565656"/>
          </w:rPr>
        </w:pPr>
        <w:r w:rsidRPr="007D7A59">
          <w:rPr>
            <w:noProof/>
            <w:color w:val="565656"/>
            <w:sz w:val="16"/>
            <w:szCs w:val="16"/>
            <w:lang w:eastAsia="de-CH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C38F9E7" wp14:editId="00D7C845">
                  <wp:simplePos x="0" y="0"/>
                  <wp:positionH relativeFrom="margin">
                    <wp:align>right</wp:align>
                  </wp:positionH>
                  <wp:positionV relativeFrom="paragraph">
                    <wp:posOffset>-23495</wp:posOffset>
                  </wp:positionV>
                  <wp:extent cx="158115" cy="0"/>
                  <wp:effectExtent l="0" t="0" r="13335" b="19050"/>
                  <wp:wrapNone/>
                  <wp:docPr id="1" name="Gerader Verbinde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5811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56565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CA9D10E" id="Gerader Verbinde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38.75pt,-1.85pt" to="-26.3pt,-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" strokecolor="#565656">
                  <v:stroke joinstyle="miter"/>
                  <w10:wrap anchorx="margin"/>
                </v:line>
              </w:pict>
            </mc:Fallback>
          </mc:AlternateContent>
        </w:r>
        <w:r w:rsidRPr="007D7A59">
          <w:rPr>
            <w:color w:val="565656"/>
            <w:sz w:val="16"/>
            <w:szCs w:val="16"/>
          </w:rPr>
          <w:t xml:space="preserve">Berufsbildungscenter | </w:t>
        </w:r>
        <w:sdt>
          <w:sdtPr>
            <w:rPr>
              <w:color w:val="565656"/>
              <w:sz w:val="16"/>
              <w:szCs w:val="16"/>
            </w:rPr>
            <w:alias w:val="Titel"/>
            <w:tag w:val=""/>
            <w:id w:val="1993595809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r>
              <w:rPr>
                <w:color w:val="565656"/>
                <w:sz w:val="16"/>
                <w:szCs w:val="16"/>
              </w:rPr>
              <w:t>Betriebsdokumentation</w:t>
            </w:r>
          </w:sdtContent>
        </w:sdt>
        <w:r w:rsidRPr="007D7A59">
          <w:rPr>
            <w:color w:val="565656"/>
            <w:sz w:val="16"/>
            <w:szCs w:val="16"/>
          </w:rPr>
          <w:ptab w:relativeTo="margin" w:alignment="right" w:leader="none"/>
        </w:r>
        <w:sdt>
          <w:sdtPr>
            <w:rPr>
              <w:color w:val="565656"/>
            </w:rPr>
            <w:id w:val="-2101857351"/>
            <w:docPartObj>
              <w:docPartGallery w:val="Page Numbers (Bottom of Page)"/>
              <w:docPartUnique/>
            </w:docPartObj>
          </w:sdtPr>
          <w:sdtEndPr/>
          <w:sdtContent>
            <w:r>
              <w:rPr>
                <w:color w:val="565656"/>
                <w:sz w:val="16"/>
                <w:szCs w:val="16"/>
              </w:rPr>
              <w:fldChar w:fldCharType="begin"/>
            </w:r>
            <w:r>
              <w:rPr>
                <w:color w:val="565656"/>
                <w:sz w:val="16"/>
                <w:szCs w:val="16"/>
              </w:rPr>
              <w:instrText xml:space="preserve"> PAGE   \* MERGEFORMAT </w:instrText>
            </w:r>
            <w:r>
              <w:rPr>
                <w:color w:val="565656"/>
                <w:sz w:val="16"/>
                <w:szCs w:val="16"/>
              </w:rPr>
              <w:fldChar w:fldCharType="separate"/>
            </w:r>
            <w:r w:rsidR="00C849C8">
              <w:rPr>
                <w:noProof/>
                <w:color w:val="565656"/>
                <w:sz w:val="16"/>
                <w:szCs w:val="16"/>
              </w:rPr>
              <w:t>14</w:t>
            </w:r>
            <w:r>
              <w:rPr>
                <w:color w:val="565656"/>
                <w:sz w:val="16"/>
                <w:szCs w:val="16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1CF8" w:rsidRDefault="00501CF8" w:rsidP="004D3714">
      <w:r>
        <w:separator/>
      </w:r>
    </w:p>
  </w:footnote>
  <w:footnote w:type="continuationSeparator" w:id="0">
    <w:p w:rsidR="00501CF8" w:rsidRDefault="00501CF8" w:rsidP="004D3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B5AFC82"/>
    <w:lvl w:ilvl="0">
      <w:start w:val="1"/>
      <w:numFmt w:val="bullet"/>
      <w:pStyle w:val="Aufzhlungszeichen5"/>
      <w:lvlText w:val=""/>
      <w:lvlJc w:val="left"/>
      <w:pPr>
        <w:ind w:left="1492" w:hanging="360"/>
      </w:pPr>
      <w:rPr>
        <w:rFonts w:ascii="Wingdings" w:hAnsi="Wingdings" w:hint="default"/>
      </w:rPr>
    </w:lvl>
  </w:abstractNum>
  <w:abstractNum w:abstractNumId="1" w15:restartNumberingAfterBreak="0">
    <w:nsid w:val="FFFFFF81"/>
    <w:multiLevelType w:val="singleLevel"/>
    <w:tmpl w:val="D44C0D74"/>
    <w:lvl w:ilvl="0">
      <w:start w:val="1"/>
      <w:numFmt w:val="bullet"/>
      <w:pStyle w:val="Aufzhlungszeichen4"/>
      <w:lvlText w:val=""/>
      <w:lvlJc w:val="left"/>
      <w:pPr>
        <w:ind w:left="1209" w:hanging="360"/>
      </w:pPr>
      <w:rPr>
        <w:rFonts w:ascii="Wingdings" w:hAnsi="Wingdings" w:hint="default"/>
      </w:rPr>
    </w:lvl>
  </w:abstractNum>
  <w:abstractNum w:abstractNumId="2" w15:restartNumberingAfterBreak="0">
    <w:nsid w:val="FFFFFF82"/>
    <w:multiLevelType w:val="singleLevel"/>
    <w:tmpl w:val="9B0C91D0"/>
    <w:lvl w:ilvl="0">
      <w:start w:val="1"/>
      <w:numFmt w:val="bullet"/>
      <w:pStyle w:val="Aufzhlungszeichen3"/>
      <w:lvlText w:val=""/>
      <w:lvlJc w:val="left"/>
      <w:pPr>
        <w:ind w:left="926" w:hanging="360"/>
      </w:pPr>
      <w:rPr>
        <w:rFonts w:ascii="Wingdings" w:hAnsi="Wingdings" w:hint="default"/>
      </w:rPr>
    </w:lvl>
  </w:abstractNum>
  <w:abstractNum w:abstractNumId="3" w15:restartNumberingAfterBreak="0">
    <w:nsid w:val="FFFFFF83"/>
    <w:multiLevelType w:val="singleLevel"/>
    <w:tmpl w:val="BC6E6034"/>
    <w:lvl w:ilvl="0">
      <w:start w:val="1"/>
      <w:numFmt w:val="bullet"/>
      <w:pStyle w:val="Aufzhlungszeichen2"/>
      <w:lvlText w:val=""/>
      <w:lvlJc w:val="left"/>
      <w:pPr>
        <w:ind w:left="643" w:hanging="360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5F34DA04"/>
    <w:lvl w:ilvl="0">
      <w:start w:val="1"/>
      <w:numFmt w:val="bullet"/>
      <w:pStyle w:val="Aufzhlungszeichen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1D976E4E"/>
    <w:multiLevelType w:val="hybridMultilevel"/>
    <w:tmpl w:val="A5EE312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A21DE"/>
    <w:multiLevelType w:val="hybridMultilevel"/>
    <w:tmpl w:val="16F6540C"/>
    <w:lvl w:ilvl="0" w:tplc="D924BE40">
      <w:start w:val="1"/>
      <w:numFmt w:val="bullet"/>
      <w:pStyle w:val="Listenabsatz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5D0750"/>
    <w:multiLevelType w:val="hybridMultilevel"/>
    <w:tmpl w:val="52668A5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1128A"/>
    <w:multiLevelType w:val="multilevel"/>
    <w:tmpl w:val="A13ABE92"/>
    <w:lvl w:ilvl="0">
      <w:start w:val="1"/>
      <w:numFmt w:val="upperLetter"/>
      <w:pStyle w:val="Anha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nha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Anhang3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1D21592"/>
    <w:multiLevelType w:val="multilevel"/>
    <w:tmpl w:val="3EEEB7DC"/>
    <w:styleLink w:val="Bbc"/>
    <w:lvl w:ilvl="0">
      <w:start w:val="1"/>
      <w:numFmt w:val="bullet"/>
      <w:lvlText w:val=""/>
      <w:lvlJc w:val="left"/>
      <w:pPr>
        <w:ind w:left="340" w:hanging="340"/>
      </w:pPr>
      <w:rPr>
        <w:rFonts w:ascii="Wingdings 2" w:hAnsi="Wingdings 2" w:hint="default"/>
        <w:sz w:val="20"/>
      </w:rPr>
    </w:lvl>
    <w:lvl w:ilvl="1">
      <w:start w:val="1"/>
      <w:numFmt w:val="bullet"/>
      <w:lvlText w:val=""/>
      <w:lvlJc w:val="left"/>
      <w:pPr>
        <w:ind w:left="680" w:hanging="340"/>
      </w:pPr>
      <w:rPr>
        <w:rFonts w:ascii="Wingdings 2" w:hAnsi="Wingdings 2" w:hint="default"/>
        <w:sz w:val="14"/>
      </w:rPr>
    </w:lvl>
    <w:lvl w:ilvl="2">
      <w:start w:val="1"/>
      <w:numFmt w:val="bullet"/>
      <w:lvlText w:val=""/>
      <w:lvlJc w:val="left"/>
      <w:pPr>
        <w:ind w:left="1021" w:hanging="341"/>
      </w:pPr>
      <w:rPr>
        <w:rFonts w:ascii="Wingdings 2" w:hAnsi="Wingdings 2" w:hint="default"/>
        <w:sz w:val="16"/>
      </w:rPr>
    </w:lvl>
    <w:lvl w:ilvl="3">
      <w:start w:val="1"/>
      <w:numFmt w:val="bullet"/>
      <w:lvlText w:val=""/>
      <w:lvlJc w:val="left"/>
      <w:pPr>
        <w:ind w:left="1361" w:hanging="340"/>
      </w:pPr>
      <w:rPr>
        <w:rFonts w:ascii="Wingdings 2" w:hAnsi="Wingdings 2" w:hint="default"/>
        <w:sz w:val="10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C73295"/>
    <w:multiLevelType w:val="multilevel"/>
    <w:tmpl w:val="A39ADFF0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10"/>
  </w:num>
  <w:num w:numId="5">
    <w:abstractNumId w:val="4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5"/>
  </w:num>
  <w:num w:numId="11">
    <w:abstractNumId w:val="7"/>
  </w:num>
  <w:num w:numId="12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activeWritingStyle w:appName="MSWord" w:lang="de-CH" w:vendorID="64" w:dllVersion="131078" w:nlCheck="1" w:checkStyle="0"/>
  <w:activeWritingStyle w:appName="MSWord" w:lang="de-DE" w:vendorID="64" w:dllVersion="131078" w:nlCheck="1" w:checkStyle="0"/>
  <w:activeWritingStyle w:appName="MSWord" w:lang="fr-CH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drawingGridHorizontalSpacing w:val="3209"/>
  <w:drawingGridVerticalSpacing w:val="57"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70F"/>
    <w:rsid w:val="000006F6"/>
    <w:rsid w:val="00000FB8"/>
    <w:rsid w:val="00022645"/>
    <w:rsid w:val="00031D8B"/>
    <w:rsid w:val="0004356C"/>
    <w:rsid w:val="00054B94"/>
    <w:rsid w:val="00070A26"/>
    <w:rsid w:val="0007616F"/>
    <w:rsid w:val="00086CE1"/>
    <w:rsid w:val="00096A0F"/>
    <w:rsid w:val="000A21FE"/>
    <w:rsid w:val="000A35CA"/>
    <w:rsid w:val="000A6A0A"/>
    <w:rsid w:val="000A6F17"/>
    <w:rsid w:val="000B09B1"/>
    <w:rsid w:val="000B6C9B"/>
    <w:rsid w:val="000C769F"/>
    <w:rsid w:val="000D3448"/>
    <w:rsid w:val="000D5285"/>
    <w:rsid w:val="000D78BA"/>
    <w:rsid w:val="000E6D24"/>
    <w:rsid w:val="000F4705"/>
    <w:rsid w:val="00111F92"/>
    <w:rsid w:val="00116781"/>
    <w:rsid w:val="00120FDC"/>
    <w:rsid w:val="00135E16"/>
    <w:rsid w:val="00137AAA"/>
    <w:rsid w:val="00143B48"/>
    <w:rsid w:val="00150C68"/>
    <w:rsid w:val="00151FB8"/>
    <w:rsid w:val="001529AC"/>
    <w:rsid w:val="001566CD"/>
    <w:rsid w:val="00170F8E"/>
    <w:rsid w:val="00173730"/>
    <w:rsid w:val="00181E40"/>
    <w:rsid w:val="001909B7"/>
    <w:rsid w:val="00192C47"/>
    <w:rsid w:val="00194593"/>
    <w:rsid w:val="001A5024"/>
    <w:rsid w:val="001A6A1A"/>
    <w:rsid w:val="001A6DFA"/>
    <w:rsid w:val="001B55B4"/>
    <w:rsid w:val="001B63DC"/>
    <w:rsid w:val="001C42C8"/>
    <w:rsid w:val="001D0685"/>
    <w:rsid w:val="001D2B0A"/>
    <w:rsid w:val="001D2B46"/>
    <w:rsid w:val="001E27AA"/>
    <w:rsid w:val="001E388B"/>
    <w:rsid w:val="001E3C7C"/>
    <w:rsid w:val="001E4612"/>
    <w:rsid w:val="001E6814"/>
    <w:rsid w:val="001F2F9B"/>
    <w:rsid w:val="001F3872"/>
    <w:rsid w:val="0021067F"/>
    <w:rsid w:val="00213F61"/>
    <w:rsid w:val="00214AFF"/>
    <w:rsid w:val="00217F65"/>
    <w:rsid w:val="00224046"/>
    <w:rsid w:val="00230B68"/>
    <w:rsid w:val="002310FF"/>
    <w:rsid w:val="0023388F"/>
    <w:rsid w:val="0023449A"/>
    <w:rsid w:val="0024006D"/>
    <w:rsid w:val="0024597F"/>
    <w:rsid w:val="00246F7D"/>
    <w:rsid w:val="00252D6F"/>
    <w:rsid w:val="00254C69"/>
    <w:rsid w:val="00260E82"/>
    <w:rsid w:val="00262F0B"/>
    <w:rsid w:val="002631DA"/>
    <w:rsid w:val="00263FDC"/>
    <w:rsid w:val="00265400"/>
    <w:rsid w:val="00272BB6"/>
    <w:rsid w:val="00285485"/>
    <w:rsid w:val="002923A6"/>
    <w:rsid w:val="00293CB0"/>
    <w:rsid w:val="0029404E"/>
    <w:rsid w:val="002A1C01"/>
    <w:rsid w:val="002B1DA1"/>
    <w:rsid w:val="002B3693"/>
    <w:rsid w:val="002C5342"/>
    <w:rsid w:val="002C7883"/>
    <w:rsid w:val="002D4557"/>
    <w:rsid w:val="002E0337"/>
    <w:rsid w:val="002E3515"/>
    <w:rsid w:val="002E729E"/>
    <w:rsid w:val="00302DC8"/>
    <w:rsid w:val="0030317A"/>
    <w:rsid w:val="00305607"/>
    <w:rsid w:val="00306193"/>
    <w:rsid w:val="00306DA5"/>
    <w:rsid w:val="00323A34"/>
    <w:rsid w:val="00323B56"/>
    <w:rsid w:val="00331056"/>
    <w:rsid w:val="003322F7"/>
    <w:rsid w:val="0033671A"/>
    <w:rsid w:val="003612B6"/>
    <w:rsid w:val="00363DA5"/>
    <w:rsid w:val="00382938"/>
    <w:rsid w:val="00385170"/>
    <w:rsid w:val="00387794"/>
    <w:rsid w:val="0039109E"/>
    <w:rsid w:val="003C7CB0"/>
    <w:rsid w:val="003D6A66"/>
    <w:rsid w:val="003E0112"/>
    <w:rsid w:val="003E5336"/>
    <w:rsid w:val="003F2B7D"/>
    <w:rsid w:val="003F431E"/>
    <w:rsid w:val="00434474"/>
    <w:rsid w:val="00434DC3"/>
    <w:rsid w:val="00436C7D"/>
    <w:rsid w:val="00457B8C"/>
    <w:rsid w:val="00461944"/>
    <w:rsid w:val="00461BAD"/>
    <w:rsid w:val="00463498"/>
    <w:rsid w:val="00473ACE"/>
    <w:rsid w:val="00475D44"/>
    <w:rsid w:val="004A2286"/>
    <w:rsid w:val="004B19DC"/>
    <w:rsid w:val="004B468D"/>
    <w:rsid w:val="004B7E5B"/>
    <w:rsid w:val="004C729A"/>
    <w:rsid w:val="004D3714"/>
    <w:rsid w:val="004E1EBF"/>
    <w:rsid w:val="00501CF8"/>
    <w:rsid w:val="00504E91"/>
    <w:rsid w:val="00505C1C"/>
    <w:rsid w:val="0051044E"/>
    <w:rsid w:val="00512478"/>
    <w:rsid w:val="00516109"/>
    <w:rsid w:val="005301B3"/>
    <w:rsid w:val="00532211"/>
    <w:rsid w:val="0053247B"/>
    <w:rsid w:val="00532CFE"/>
    <w:rsid w:val="00543B43"/>
    <w:rsid w:val="00550B11"/>
    <w:rsid w:val="00556816"/>
    <w:rsid w:val="00560857"/>
    <w:rsid w:val="00571B59"/>
    <w:rsid w:val="00573194"/>
    <w:rsid w:val="00577278"/>
    <w:rsid w:val="005831D1"/>
    <w:rsid w:val="005C33C6"/>
    <w:rsid w:val="005C7CA2"/>
    <w:rsid w:val="005D261B"/>
    <w:rsid w:val="005D3CA2"/>
    <w:rsid w:val="005D4FEF"/>
    <w:rsid w:val="005D7429"/>
    <w:rsid w:val="005E0C13"/>
    <w:rsid w:val="005E11AE"/>
    <w:rsid w:val="005E315C"/>
    <w:rsid w:val="005E455D"/>
    <w:rsid w:val="005E4E6A"/>
    <w:rsid w:val="005F1FD5"/>
    <w:rsid w:val="005F4B62"/>
    <w:rsid w:val="00612163"/>
    <w:rsid w:val="006242FE"/>
    <w:rsid w:val="0063032C"/>
    <w:rsid w:val="00643748"/>
    <w:rsid w:val="00646EE1"/>
    <w:rsid w:val="006476DF"/>
    <w:rsid w:val="00652F51"/>
    <w:rsid w:val="00653F27"/>
    <w:rsid w:val="006576DA"/>
    <w:rsid w:val="0066149D"/>
    <w:rsid w:val="00691744"/>
    <w:rsid w:val="00692806"/>
    <w:rsid w:val="00692A64"/>
    <w:rsid w:val="0069317F"/>
    <w:rsid w:val="006A07E7"/>
    <w:rsid w:val="006A2107"/>
    <w:rsid w:val="006A7C20"/>
    <w:rsid w:val="006B186E"/>
    <w:rsid w:val="006C4E42"/>
    <w:rsid w:val="006C7C13"/>
    <w:rsid w:val="006D780A"/>
    <w:rsid w:val="006E28A1"/>
    <w:rsid w:val="006E4D32"/>
    <w:rsid w:val="006E70F8"/>
    <w:rsid w:val="006E751A"/>
    <w:rsid w:val="006F5B7B"/>
    <w:rsid w:val="00703148"/>
    <w:rsid w:val="00712616"/>
    <w:rsid w:val="00713E1E"/>
    <w:rsid w:val="00716B76"/>
    <w:rsid w:val="0073609A"/>
    <w:rsid w:val="007430AF"/>
    <w:rsid w:val="00751CF7"/>
    <w:rsid w:val="00760B51"/>
    <w:rsid w:val="00765182"/>
    <w:rsid w:val="0077680B"/>
    <w:rsid w:val="00777E1B"/>
    <w:rsid w:val="0078732C"/>
    <w:rsid w:val="00791B59"/>
    <w:rsid w:val="007C1E35"/>
    <w:rsid w:val="007C2250"/>
    <w:rsid w:val="007C4573"/>
    <w:rsid w:val="007D7A59"/>
    <w:rsid w:val="007E00E8"/>
    <w:rsid w:val="007E1A54"/>
    <w:rsid w:val="007E3376"/>
    <w:rsid w:val="007E355A"/>
    <w:rsid w:val="007F0876"/>
    <w:rsid w:val="00813F20"/>
    <w:rsid w:val="00814FF0"/>
    <w:rsid w:val="00821E88"/>
    <w:rsid w:val="0082633E"/>
    <w:rsid w:val="00834E6C"/>
    <w:rsid w:val="008365A1"/>
    <w:rsid w:val="00840070"/>
    <w:rsid w:val="00840E80"/>
    <w:rsid w:val="00845A27"/>
    <w:rsid w:val="008562FE"/>
    <w:rsid w:val="00856360"/>
    <w:rsid w:val="008573F0"/>
    <w:rsid w:val="00864756"/>
    <w:rsid w:val="008653D1"/>
    <w:rsid w:val="00871FFF"/>
    <w:rsid w:val="0088270E"/>
    <w:rsid w:val="008863A2"/>
    <w:rsid w:val="00886B30"/>
    <w:rsid w:val="00894897"/>
    <w:rsid w:val="00895114"/>
    <w:rsid w:val="008A1177"/>
    <w:rsid w:val="008A40B5"/>
    <w:rsid w:val="008A5802"/>
    <w:rsid w:val="008B12BF"/>
    <w:rsid w:val="008B146E"/>
    <w:rsid w:val="008B1E11"/>
    <w:rsid w:val="008B4BBC"/>
    <w:rsid w:val="008B708B"/>
    <w:rsid w:val="008D17DA"/>
    <w:rsid w:val="008D6633"/>
    <w:rsid w:val="008D79D3"/>
    <w:rsid w:val="008E13FB"/>
    <w:rsid w:val="008F38D9"/>
    <w:rsid w:val="008F575A"/>
    <w:rsid w:val="00904CE3"/>
    <w:rsid w:val="00915071"/>
    <w:rsid w:val="0092481B"/>
    <w:rsid w:val="00927209"/>
    <w:rsid w:val="009303D3"/>
    <w:rsid w:val="009332F4"/>
    <w:rsid w:val="00942CB8"/>
    <w:rsid w:val="00944E39"/>
    <w:rsid w:val="00951BBB"/>
    <w:rsid w:val="0095208F"/>
    <w:rsid w:val="009547F0"/>
    <w:rsid w:val="00957969"/>
    <w:rsid w:val="00963DB7"/>
    <w:rsid w:val="0097197F"/>
    <w:rsid w:val="00972362"/>
    <w:rsid w:val="00980458"/>
    <w:rsid w:val="00995809"/>
    <w:rsid w:val="009A513F"/>
    <w:rsid w:val="009B38C5"/>
    <w:rsid w:val="009C40A7"/>
    <w:rsid w:val="009D2934"/>
    <w:rsid w:val="009D335F"/>
    <w:rsid w:val="009E3E9B"/>
    <w:rsid w:val="009F470D"/>
    <w:rsid w:val="009F6844"/>
    <w:rsid w:val="00A03541"/>
    <w:rsid w:val="00A1152A"/>
    <w:rsid w:val="00A23DEC"/>
    <w:rsid w:val="00A256A7"/>
    <w:rsid w:val="00A30574"/>
    <w:rsid w:val="00A50BFF"/>
    <w:rsid w:val="00A55A0C"/>
    <w:rsid w:val="00A562DD"/>
    <w:rsid w:val="00A84B0D"/>
    <w:rsid w:val="00AA0D97"/>
    <w:rsid w:val="00AE0857"/>
    <w:rsid w:val="00AF0F54"/>
    <w:rsid w:val="00B01266"/>
    <w:rsid w:val="00B02455"/>
    <w:rsid w:val="00B06952"/>
    <w:rsid w:val="00B15C0D"/>
    <w:rsid w:val="00B2657C"/>
    <w:rsid w:val="00B2736F"/>
    <w:rsid w:val="00B3056F"/>
    <w:rsid w:val="00B31085"/>
    <w:rsid w:val="00B36A1B"/>
    <w:rsid w:val="00B3764F"/>
    <w:rsid w:val="00B40A1A"/>
    <w:rsid w:val="00B4166C"/>
    <w:rsid w:val="00B546C8"/>
    <w:rsid w:val="00B646A1"/>
    <w:rsid w:val="00B65F90"/>
    <w:rsid w:val="00B67A51"/>
    <w:rsid w:val="00B67AB8"/>
    <w:rsid w:val="00B70748"/>
    <w:rsid w:val="00B72F28"/>
    <w:rsid w:val="00B76DE7"/>
    <w:rsid w:val="00B8032D"/>
    <w:rsid w:val="00BA2B1D"/>
    <w:rsid w:val="00BB1C9E"/>
    <w:rsid w:val="00BB20CE"/>
    <w:rsid w:val="00BB2F24"/>
    <w:rsid w:val="00BC0405"/>
    <w:rsid w:val="00BC0D6E"/>
    <w:rsid w:val="00BC0F45"/>
    <w:rsid w:val="00BC548E"/>
    <w:rsid w:val="00BE28B5"/>
    <w:rsid w:val="00BE33EE"/>
    <w:rsid w:val="00BF070F"/>
    <w:rsid w:val="00BF7BB5"/>
    <w:rsid w:val="00C00D54"/>
    <w:rsid w:val="00C01B41"/>
    <w:rsid w:val="00C01F07"/>
    <w:rsid w:val="00C07F5C"/>
    <w:rsid w:val="00C125F1"/>
    <w:rsid w:val="00C16815"/>
    <w:rsid w:val="00C1798C"/>
    <w:rsid w:val="00C326B0"/>
    <w:rsid w:val="00C35418"/>
    <w:rsid w:val="00C354D5"/>
    <w:rsid w:val="00C36659"/>
    <w:rsid w:val="00C56281"/>
    <w:rsid w:val="00C614A3"/>
    <w:rsid w:val="00C725AB"/>
    <w:rsid w:val="00C7783F"/>
    <w:rsid w:val="00C849C8"/>
    <w:rsid w:val="00C97DEB"/>
    <w:rsid w:val="00CA6C6A"/>
    <w:rsid w:val="00CC4E85"/>
    <w:rsid w:val="00CD02DA"/>
    <w:rsid w:val="00CD130D"/>
    <w:rsid w:val="00CD5D15"/>
    <w:rsid w:val="00CD6939"/>
    <w:rsid w:val="00CE323F"/>
    <w:rsid w:val="00CE4BCF"/>
    <w:rsid w:val="00CE4FBE"/>
    <w:rsid w:val="00CF3EEF"/>
    <w:rsid w:val="00CF65E5"/>
    <w:rsid w:val="00D12173"/>
    <w:rsid w:val="00D15B8C"/>
    <w:rsid w:val="00D244B2"/>
    <w:rsid w:val="00D2459F"/>
    <w:rsid w:val="00D36B83"/>
    <w:rsid w:val="00D42E71"/>
    <w:rsid w:val="00D50181"/>
    <w:rsid w:val="00D61959"/>
    <w:rsid w:val="00D66A3E"/>
    <w:rsid w:val="00D72281"/>
    <w:rsid w:val="00D7263A"/>
    <w:rsid w:val="00D72CA7"/>
    <w:rsid w:val="00D805BA"/>
    <w:rsid w:val="00D80B8A"/>
    <w:rsid w:val="00D831ED"/>
    <w:rsid w:val="00DA4289"/>
    <w:rsid w:val="00DC008C"/>
    <w:rsid w:val="00DC38D8"/>
    <w:rsid w:val="00DE214D"/>
    <w:rsid w:val="00DF224B"/>
    <w:rsid w:val="00DF28B7"/>
    <w:rsid w:val="00DF28C3"/>
    <w:rsid w:val="00E012A2"/>
    <w:rsid w:val="00E019B7"/>
    <w:rsid w:val="00E029CF"/>
    <w:rsid w:val="00E05290"/>
    <w:rsid w:val="00E10063"/>
    <w:rsid w:val="00E14AF3"/>
    <w:rsid w:val="00E35FD7"/>
    <w:rsid w:val="00E41A39"/>
    <w:rsid w:val="00E41F87"/>
    <w:rsid w:val="00E6536A"/>
    <w:rsid w:val="00E657F3"/>
    <w:rsid w:val="00E6643A"/>
    <w:rsid w:val="00E67105"/>
    <w:rsid w:val="00E6719F"/>
    <w:rsid w:val="00E71B07"/>
    <w:rsid w:val="00E81DCE"/>
    <w:rsid w:val="00E822E0"/>
    <w:rsid w:val="00E9015A"/>
    <w:rsid w:val="00E90170"/>
    <w:rsid w:val="00EA75ED"/>
    <w:rsid w:val="00EB24E2"/>
    <w:rsid w:val="00EB36A0"/>
    <w:rsid w:val="00EB44EC"/>
    <w:rsid w:val="00EB5E7E"/>
    <w:rsid w:val="00EC2AE6"/>
    <w:rsid w:val="00EC655F"/>
    <w:rsid w:val="00EE46B0"/>
    <w:rsid w:val="00EF1CE1"/>
    <w:rsid w:val="00EF24A7"/>
    <w:rsid w:val="00EF601D"/>
    <w:rsid w:val="00F026F7"/>
    <w:rsid w:val="00F02763"/>
    <w:rsid w:val="00F13DD9"/>
    <w:rsid w:val="00F1544F"/>
    <w:rsid w:val="00F16D84"/>
    <w:rsid w:val="00F26DAD"/>
    <w:rsid w:val="00F374AC"/>
    <w:rsid w:val="00F40389"/>
    <w:rsid w:val="00F432A0"/>
    <w:rsid w:val="00F45D13"/>
    <w:rsid w:val="00F66E21"/>
    <w:rsid w:val="00F713E4"/>
    <w:rsid w:val="00F735CC"/>
    <w:rsid w:val="00F80821"/>
    <w:rsid w:val="00F80B9F"/>
    <w:rsid w:val="00F86C15"/>
    <w:rsid w:val="00F91292"/>
    <w:rsid w:val="00F93688"/>
    <w:rsid w:val="00F93C14"/>
    <w:rsid w:val="00FB3F78"/>
    <w:rsid w:val="00FD20FA"/>
    <w:rsid w:val="00FE10C1"/>
    <w:rsid w:val="00FE27F5"/>
    <w:rsid w:val="00FF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."/>
  <w:listSeparator w:val=";"/>
  <w14:docId w14:val="69A8DB24"/>
  <w15:chartTrackingRefBased/>
  <w15:docId w15:val="{8E2FCB5D-6534-41E4-85E8-CCB41C852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9" w:qFormat="1"/>
    <w:lsdException w:name="heading 2" w:locked="0" w:semiHidden="1" w:uiPriority="1" w:unhideWhenUsed="1" w:qFormat="1"/>
    <w:lsdException w:name="heading 3" w:locked="0" w:semiHidden="1" w:uiPriority="2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locked="0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 w:uiPriority="0"/>
    <w:lsdException w:name="Table Theme" w:semiHidden="1" w:unhideWhenUsed="1"/>
    <w:lsdException w:name="Placeholder Text" w:semiHidden="1"/>
    <w:lsdException w:name="No Spacing" w:locked="0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locked="0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Standard">
    <w:name w:val="Normal"/>
    <w:aliases w:val="Lauftext"/>
    <w:qFormat/>
    <w:rsid w:val="008573F0"/>
    <w:pPr>
      <w:spacing w:after="240" w:line="240" w:lineRule="auto"/>
    </w:pPr>
    <w:rPr>
      <w:rFonts w:ascii="Titillium" w:hAnsi="Titillium"/>
    </w:rPr>
  </w:style>
  <w:style w:type="paragraph" w:styleId="berschrift1">
    <w:name w:val="heading 1"/>
    <w:basedOn w:val="Standard"/>
    <w:next w:val="berschrift2"/>
    <w:link w:val="berschrift1Zchn"/>
    <w:uiPriority w:val="9"/>
    <w:qFormat/>
    <w:rsid w:val="00B546C8"/>
    <w:pPr>
      <w:keepNext/>
      <w:keepLines/>
      <w:numPr>
        <w:numId w:val="4"/>
      </w:numPr>
      <w:spacing w:before="360" w:line="480" w:lineRule="exact"/>
      <w:outlineLvl w:val="0"/>
    </w:pPr>
    <w:rPr>
      <w:rFonts w:eastAsiaTheme="majorEastAsia" w:cstheme="majorBidi"/>
      <w:b/>
      <w:color w:val="000000" w:themeColor="text1"/>
      <w:sz w:val="42"/>
      <w:szCs w:val="42"/>
    </w:rPr>
  </w:style>
  <w:style w:type="paragraph" w:styleId="berschrift2">
    <w:name w:val="heading 2"/>
    <w:basedOn w:val="Standard"/>
    <w:next w:val="Standard"/>
    <w:link w:val="berschrift2Zchn"/>
    <w:uiPriority w:val="1"/>
    <w:qFormat/>
    <w:rsid w:val="000A21FE"/>
    <w:pPr>
      <w:keepNext/>
      <w:keepLines/>
      <w:numPr>
        <w:ilvl w:val="1"/>
        <w:numId w:val="4"/>
      </w:numPr>
      <w:tabs>
        <w:tab w:val="left" w:pos="851"/>
        <w:tab w:val="left" w:pos="1134"/>
      </w:tabs>
      <w:spacing w:before="360" w:line="420" w:lineRule="exact"/>
      <w:ind w:left="851" w:hanging="851"/>
      <w:outlineLvl w:val="1"/>
    </w:pPr>
    <w:rPr>
      <w:rFonts w:eastAsiaTheme="majorEastAsia" w:cstheme="majorBidi"/>
      <w:color w:val="009EE3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2"/>
    <w:qFormat/>
    <w:rsid w:val="00473ACE"/>
    <w:pPr>
      <w:keepNext/>
      <w:keepLines/>
      <w:numPr>
        <w:ilvl w:val="2"/>
        <w:numId w:val="4"/>
      </w:numPr>
      <w:spacing w:after="120"/>
      <w:outlineLvl w:val="2"/>
    </w:pPr>
    <w:rPr>
      <w:rFonts w:eastAsiaTheme="majorEastAsia" w:cstheme="majorBidi"/>
      <w:color w:val="000000" w:themeColor="text1"/>
      <w:sz w:val="28"/>
    </w:rPr>
  </w:style>
  <w:style w:type="paragraph" w:styleId="berschrift4">
    <w:name w:val="heading 4"/>
    <w:next w:val="Standard"/>
    <w:link w:val="berschrift4Zchn"/>
    <w:uiPriority w:val="9"/>
    <w:qFormat/>
    <w:locked/>
    <w:rsid w:val="00DE214D"/>
    <w:pPr>
      <w:numPr>
        <w:ilvl w:val="3"/>
        <w:numId w:val="4"/>
      </w:numPr>
      <w:spacing w:after="0" w:line="240" w:lineRule="auto"/>
      <w:ind w:left="862" w:hanging="862"/>
      <w:outlineLvl w:val="3"/>
    </w:pPr>
    <w:rPr>
      <w:rFonts w:ascii="Titillium" w:eastAsiaTheme="majorEastAsia" w:hAnsi="Titillium" w:cstheme="majorBidi"/>
      <w:b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qFormat/>
    <w:locked/>
    <w:rsid w:val="00B546C8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962E27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qFormat/>
    <w:locked/>
    <w:rsid w:val="00B546C8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641E1A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qFormat/>
    <w:locked/>
    <w:rsid w:val="00B546C8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641E1A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qFormat/>
    <w:locked/>
    <w:rsid w:val="00B546C8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qFormat/>
    <w:locked/>
    <w:rsid w:val="00B546C8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546C8"/>
    <w:rPr>
      <w:rFonts w:ascii="Titillium" w:eastAsiaTheme="majorEastAsia" w:hAnsi="Titillium" w:cstheme="majorBidi"/>
      <w:b/>
      <w:color w:val="000000" w:themeColor="text1"/>
      <w:sz w:val="42"/>
      <w:szCs w:val="42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0A21FE"/>
    <w:rPr>
      <w:rFonts w:ascii="Titillium" w:eastAsiaTheme="majorEastAsia" w:hAnsi="Titillium" w:cstheme="majorBidi"/>
      <w:color w:val="009EE3"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2"/>
    <w:rsid w:val="00473ACE"/>
    <w:rPr>
      <w:rFonts w:ascii="Titillium" w:eastAsiaTheme="majorEastAsia" w:hAnsi="Titillium" w:cstheme="majorBidi"/>
      <w:color w:val="000000" w:themeColor="text1"/>
      <w:sz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D2934"/>
    <w:pPr>
      <w:spacing w:before="200" w:after="160"/>
      <w:ind w:right="864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9D2934"/>
    <w:rPr>
      <w:rFonts w:ascii="Titillium" w:hAnsi="Titillium"/>
      <w:i/>
      <w:iCs/>
      <w:color w:val="000000" w:themeColor="text1"/>
    </w:rPr>
  </w:style>
  <w:style w:type="character" w:styleId="Fett">
    <w:name w:val="Strong"/>
    <w:basedOn w:val="Absatz-Standardschriftart"/>
    <w:uiPriority w:val="22"/>
    <w:qFormat/>
    <w:rsid w:val="009D2934"/>
    <w:rPr>
      <w:b/>
      <w:bCs/>
    </w:rPr>
  </w:style>
  <w:style w:type="paragraph" w:styleId="Listenabsatz">
    <w:name w:val="List Paragraph"/>
    <w:basedOn w:val="Standard"/>
    <w:link w:val="ListenabsatzZchn"/>
    <w:uiPriority w:val="34"/>
    <w:qFormat/>
    <w:locked/>
    <w:rsid w:val="008573F0"/>
    <w:pPr>
      <w:numPr>
        <w:numId w:val="8"/>
      </w:numPr>
      <w:ind w:left="357" w:hanging="357"/>
      <w:contextualSpacing/>
    </w:pPr>
  </w:style>
  <w:style w:type="numbering" w:customStyle="1" w:styleId="Bbc">
    <w:name w:val="Bbc"/>
    <w:uiPriority w:val="99"/>
    <w:rsid w:val="001529AC"/>
    <w:pPr>
      <w:numPr>
        <w:numId w:val="1"/>
      </w:numPr>
    </w:pPr>
  </w:style>
  <w:style w:type="paragraph" w:styleId="Kopfzeile">
    <w:name w:val="header"/>
    <w:basedOn w:val="Standard"/>
    <w:link w:val="KopfzeileZchn"/>
    <w:uiPriority w:val="99"/>
    <w:unhideWhenUsed/>
    <w:locked/>
    <w:rsid w:val="00BC0D6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C0D6E"/>
    <w:rPr>
      <w:rFonts w:ascii="Titillium" w:hAnsi="Titillium"/>
    </w:rPr>
  </w:style>
  <w:style w:type="paragraph" w:styleId="Fuzeile">
    <w:name w:val="footer"/>
    <w:basedOn w:val="Standard"/>
    <w:link w:val="FuzeileZchn"/>
    <w:uiPriority w:val="99"/>
    <w:unhideWhenUsed/>
    <w:locked/>
    <w:rsid w:val="00BC0D6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C0D6E"/>
    <w:rPr>
      <w:rFonts w:ascii="Titillium" w:hAnsi="Titillium"/>
    </w:rPr>
  </w:style>
  <w:style w:type="table" w:styleId="Tabellenraster">
    <w:name w:val="Table Grid"/>
    <w:aliases w:val="Tabelle (technisch),Bbc Tabelle"/>
    <w:basedOn w:val="NormaleTabelle"/>
    <w:rsid w:val="00385170"/>
    <w:pPr>
      <w:spacing w:after="0" w:line="240" w:lineRule="auto"/>
      <w:contextualSpacing/>
    </w:pPr>
    <w:rPr>
      <w:rFonts w:ascii="Titillium" w:hAnsi="Titillium"/>
    </w:rPr>
    <w:tblPr>
      <w:tblStyleRowBandSize w:val="1"/>
      <w:tblCellMar>
        <w:left w:w="0" w:type="dxa"/>
        <w:right w:w="0" w:type="dxa"/>
      </w:tblCellMar>
    </w:tblPr>
    <w:tcPr>
      <w:vAlign w:val="center"/>
    </w:tcPr>
    <w:tblStylePr w:type="firstRow">
      <w:rPr>
        <w:rFonts w:ascii="Titillium" w:hAnsi="Titillium"/>
        <w:b/>
        <w:sz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</w:rPr>
    </w:tblStylePr>
    <w:tblStylePr w:type="band1Horz">
      <w:tblPr/>
      <w:tcPr>
        <w:shd w:val="clear" w:color="auto" w:fill="D9D9D9"/>
      </w:tcPr>
    </w:tblStylePr>
  </w:style>
  <w:style w:type="paragraph" w:customStyle="1" w:styleId="berschrift1ohneAbstnde">
    <w:name w:val="Überschrift 1 ohne Abstände"/>
    <w:basedOn w:val="berschrift1"/>
    <w:next w:val="berschrift2ohneabstnde"/>
    <w:uiPriority w:val="74"/>
    <w:qFormat/>
    <w:rsid w:val="00DE214D"/>
    <w:pPr>
      <w:spacing w:after="0"/>
      <w:ind w:left="851" w:hanging="851"/>
    </w:pPr>
  </w:style>
  <w:style w:type="paragraph" w:customStyle="1" w:styleId="berschrift2ohneabstnde">
    <w:name w:val="Überschrift 2 ohne abstände"/>
    <w:basedOn w:val="berschrift2"/>
    <w:next w:val="Standard"/>
    <w:uiPriority w:val="74"/>
    <w:qFormat/>
    <w:rsid w:val="00DE214D"/>
    <w:pPr>
      <w:spacing w:before="0"/>
    </w:pPr>
  </w:style>
  <w:style w:type="paragraph" w:customStyle="1" w:styleId="Tabellenkopfzeile">
    <w:name w:val="Tabellenkopfzeile"/>
    <w:basedOn w:val="Standard"/>
    <w:uiPriority w:val="73"/>
    <w:qFormat/>
    <w:rsid w:val="00A562DD"/>
    <w:pPr>
      <w:spacing w:after="0"/>
    </w:pPr>
    <w:rPr>
      <w:b/>
      <w:color w:val="000000" w:themeColor="text1"/>
    </w:rPr>
  </w:style>
  <w:style w:type="paragraph" w:customStyle="1" w:styleId="Tabellentext">
    <w:name w:val="Tabellentext"/>
    <w:basedOn w:val="Standard"/>
    <w:uiPriority w:val="73"/>
    <w:qFormat/>
    <w:rsid w:val="00B67A51"/>
    <w:pPr>
      <w:spacing w:after="0"/>
    </w:pPr>
    <w:rPr>
      <w:color w:val="000000" w:themeColor="text1"/>
    </w:rPr>
  </w:style>
  <w:style w:type="paragraph" w:styleId="Inhaltsverzeichnisberschrift">
    <w:name w:val="TOC Heading"/>
    <w:basedOn w:val="berschrift1"/>
    <w:next w:val="Standard"/>
    <w:uiPriority w:val="39"/>
    <w:qFormat/>
    <w:locked/>
    <w:rsid w:val="00791B59"/>
    <w:pPr>
      <w:numPr>
        <w:numId w:val="0"/>
      </w:numPr>
      <w:spacing w:before="240" w:after="0" w:line="259" w:lineRule="auto"/>
      <w:outlineLvl w:val="9"/>
    </w:pPr>
    <w:rPr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locked/>
    <w:rsid w:val="005C33C6"/>
    <w:pPr>
      <w:tabs>
        <w:tab w:val="left" w:pos="709"/>
        <w:tab w:val="right" w:leader="dot" w:pos="9628"/>
      </w:tabs>
      <w:spacing w:before="360" w:after="120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locked/>
    <w:rsid w:val="001F3872"/>
    <w:pPr>
      <w:tabs>
        <w:tab w:val="left" w:pos="709"/>
        <w:tab w:val="right" w:leader="dot" w:pos="9628"/>
      </w:tabs>
      <w:spacing w:after="2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locked/>
    <w:rsid w:val="005C33C6"/>
    <w:pPr>
      <w:tabs>
        <w:tab w:val="left" w:pos="1560"/>
        <w:tab w:val="right" w:leader="dot" w:pos="9628"/>
      </w:tabs>
      <w:spacing w:before="60" w:after="60"/>
      <w:ind w:left="709"/>
      <w:contextualSpacing/>
    </w:pPr>
  </w:style>
  <w:style w:type="character" w:styleId="Hyperlink">
    <w:name w:val="Hyperlink"/>
    <w:basedOn w:val="Absatz-Standardschriftart"/>
    <w:uiPriority w:val="99"/>
    <w:unhideWhenUsed/>
    <w:locked/>
    <w:rsid w:val="00E6643A"/>
    <w:rPr>
      <w:color w:val="009EE3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E214D"/>
    <w:rPr>
      <w:rFonts w:ascii="Titillium" w:eastAsiaTheme="majorEastAsia" w:hAnsi="Titillium" w:cstheme="majorBidi"/>
      <w:b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546C8"/>
    <w:rPr>
      <w:rFonts w:asciiTheme="majorHAnsi" w:eastAsiaTheme="majorEastAsia" w:hAnsiTheme="majorHAnsi" w:cstheme="majorBidi"/>
      <w:color w:val="962E27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546C8"/>
    <w:rPr>
      <w:rFonts w:asciiTheme="majorHAnsi" w:eastAsiaTheme="majorEastAsia" w:hAnsiTheme="majorHAnsi" w:cstheme="majorBidi"/>
      <w:color w:val="641E1A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546C8"/>
    <w:rPr>
      <w:rFonts w:asciiTheme="majorHAnsi" w:eastAsiaTheme="majorEastAsia" w:hAnsiTheme="majorHAnsi" w:cstheme="majorBidi"/>
      <w:i/>
      <w:iCs/>
      <w:color w:val="641E1A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546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546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itternetztabelle1hell">
    <w:name w:val="Grid Table 1 Light"/>
    <w:basedOn w:val="NormaleTabelle"/>
    <w:uiPriority w:val="46"/>
    <w:rsid w:val="00FD20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FD20FA"/>
    <w:pPr>
      <w:spacing w:after="0" w:line="240" w:lineRule="auto"/>
    </w:pPr>
    <w:tblPr>
      <w:tblStyleRowBandSize w:val="1"/>
      <w:tblStyleColBandSize w:val="1"/>
      <w:tblBorders>
        <w:top w:val="single" w:sz="4" w:space="0" w:color="E9B1AD" w:themeColor="accent1" w:themeTint="66"/>
        <w:left w:val="single" w:sz="4" w:space="0" w:color="E9B1AD" w:themeColor="accent1" w:themeTint="66"/>
        <w:bottom w:val="single" w:sz="4" w:space="0" w:color="E9B1AD" w:themeColor="accent1" w:themeTint="66"/>
        <w:right w:val="single" w:sz="4" w:space="0" w:color="E9B1AD" w:themeColor="accent1" w:themeTint="66"/>
        <w:insideH w:val="single" w:sz="4" w:space="0" w:color="E9B1AD" w:themeColor="accent1" w:themeTint="66"/>
        <w:insideV w:val="single" w:sz="4" w:space="0" w:color="E9B1A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F8A8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F8A8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EinfacheTabelle3">
    <w:name w:val="Plain Table 3"/>
    <w:basedOn w:val="NormaleTabelle"/>
    <w:uiPriority w:val="43"/>
    <w:rsid w:val="00D722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itelTitelseite">
    <w:name w:val="Titel Titelseite"/>
    <w:semiHidden/>
    <w:qFormat/>
    <w:rsid w:val="00EC655F"/>
    <w:pPr>
      <w:spacing w:after="0" w:line="560" w:lineRule="exact"/>
    </w:pPr>
    <w:rPr>
      <w:rFonts w:ascii="Titillium" w:eastAsiaTheme="majorEastAsia" w:hAnsi="Titillium" w:cstheme="majorBidi"/>
      <w:b/>
      <w:color w:val="000000" w:themeColor="text1"/>
      <w:sz w:val="48"/>
      <w:szCs w:val="42"/>
    </w:rPr>
  </w:style>
  <w:style w:type="paragraph" w:customStyle="1" w:styleId="UntertitelTitelseite">
    <w:name w:val="Untertitel Titelseite"/>
    <w:semiHidden/>
    <w:qFormat/>
    <w:rsid w:val="001E3C7C"/>
    <w:pPr>
      <w:spacing w:after="0" w:line="480" w:lineRule="exact"/>
    </w:pPr>
    <w:rPr>
      <w:rFonts w:ascii="Titillium" w:eastAsiaTheme="majorEastAsia" w:hAnsi="Titillium" w:cstheme="majorBidi"/>
      <w:color w:val="009EE3"/>
      <w:sz w:val="42"/>
      <w:szCs w:val="42"/>
    </w:rPr>
  </w:style>
  <w:style w:type="table" w:styleId="Listentabelle5dunkelAkzent2">
    <w:name w:val="List Table 5 Dark Accent 2"/>
    <w:basedOn w:val="NormaleTabelle"/>
    <w:uiPriority w:val="50"/>
    <w:rsid w:val="00213F6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94B9B" w:themeColor="accent2"/>
        <w:left w:val="single" w:sz="24" w:space="0" w:color="994B9B" w:themeColor="accent2"/>
        <w:bottom w:val="single" w:sz="24" w:space="0" w:color="994B9B" w:themeColor="accent2"/>
        <w:right w:val="single" w:sz="24" w:space="0" w:color="994B9B" w:themeColor="accent2"/>
      </w:tblBorders>
    </w:tblPr>
    <w:tcPr>
      <w:shd w:val="clear" w:color="auto" w:fill="994B9B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Platzhaltertext">
    <w:name w:val="Placeholder Text"/>
    <w:basedOn w:val="Absatz-Standardschriftart"/>
    <w:uiPriority w:val="99"/>
    <w:semiHidden/>
    <w:locked/>
    <w:rsid w:val="00556816"/>
    <w:rPr>
      <w:color w:val="808080"/>
    </w:rPr>
  </w:style>
  <w:style w:type="table" w:customStyle="1" w:styleId="Tabellesthetisch">
    <w:name w:val="Tabelle (ästhetisch)"/>
    <w:basedOn w:val="Tabellenraster"/>
    <w:uiPriority w:val="99"/>
    <w:rsid w:val="00385170"/>
    <w:rPr>
      <w:sz w:val="24"/>
    </w:rPr>
    <w:tblPr>
      <w:tblStyleColBandSize w:val="1"/>
      <w:tblCellMar>
        <w:top w:w="130" w:type="dxa"/>
        <w:left w:w="57" w:type="dxa"/>
        <w:bottom w:w="130" w:type="dxa"/>
        <w:right w:w="57" w:type="dxa"/>
      </w:tblCellMar>
    </w:tblPr>
    <w:tcPr>
      <w:vAlign w:val="top"/>
    </w:tcPr>
    <w:tblStylePr w:type="firstRow">
      <w:rPr>
        <w:rFonts w:ascii="Titillium" w:hAnsi="Titillium"/>
        <w:b/>
        <w:sz w:val="24"/>
      </w:rPr>
      <w:tblPr>
        <w:tblCellMar>
          <w:top w:w="28" w:type="dxa"/>
          <w:left w:w="57" w:type="dxa"/>
          <w:bottom w:w="113" w:type="dxa"/>
          <w:right w:w="57" w:type="dxa"/>
        </w:tblCellMar>
      </w:tblPr>
      <w:tcPr>
        <w:tcBorders>
          <w:top w:val="nil"/>
          <w:left w:val="nil"/>
          <w:bottom w:val="single" w:sz="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bottom"/>
      </w:tcPr>
    </w:tblStylePr>
    <w:tblStylePr w:type="lastRow">
      <w:pPr>
        <w:jc w:val="left"/>
      </w:pPr>
      <w:tblPr>
        <w:tblCellMar>
          <w:top w:w="113" w:type="dxa"/>
          <w:left w:w="57" w:type="dxa"/>
          <w:bottom w:w="113" w:type="dxa"/>
          <w:right w:w="57" w:type="dxa"/>
        </w:tblCellMar>
      </w:tblPr>
      <w:tcPr>
        <w:tcBorders>
          <w:bottom w:val="dotted" w:sz="4" w:space="0" w:color="000000" w:themeColor="text1"/>
        </w:tcBorders>
      </w:tcPr>
    </w:tblStylePr>
    <w:tblStylePr w:type="firstCol">
      <w:rPr>
        <w:b/>
      </w:rPr>
      <w:tblPr>
        <w:tblCellMar>
          <w:top w:w="130" w:type="dxa"/>
          <w:left w:w="57" w:type="dxa"/>
          <w:bottom w:w="130" w:type="dxa"/>
          <w:right w:w="57" w:type="dxa"/>
        </w:tblCellMar>
      </w:tblPr>
    </w:tblStylePr>
    <w:tblStylePr w:type="band1Vert">
      <w:tblPr>
        <w:tblCellMar>
          <w:top w:w="0" w:type="dxa"/>
          <w:left w:w="28" w:type="dxa"/>
          <w:bottom w:w="0" w:type="dxa"/>
          <w:right w:w="28" w:type="dxa"/>
        </w:tblCellMar>
      </w:tblPr>
    </w:tblStylePr>
    <w:tblStylePr w:type="band2Vert">
      <w:tblPr>
        <w:tblCellMar>
          <w:top w:w="0" w:type="dxa"/>
          <w:left w:w="28" w:type="dxa"/>
          <w:bottom w:w="0" w:type="dxa"/>
          <w:right w:w="28" w:type="dxa"/>
        </w:tblCellMar>
      </w:tblPr>
    </w:tblStylePr>
    <w:tblStylePr w:type="band1Horz">
      <w:tblPr>
        <w:tblCellMar>
          <w:top w:w="85" w:type="dxa"/>
          <w:left w:w="57" w:type="dxa"/>
          <w:bottom w:w="85" w:type="dxa"/>
          <w:right w:w="57" w:type="dxa"/>
        </w:tblCellMar>
      </w:tblPr>
      <w:tcPr>
        <w:tcBorders>
          <w:bottom w:val="dotted" w:sz="4" w:space="0" w:color="000000" w:themeColor="text1"/>
        </w:tcBorders>
        <w:shd w:val="clear" w:color="auto" w:fill="FFFFFF" w:themeFill="background1"/>
      </w:tcPr>
    </w:tblStylePr>
    <w:tblStylePr w:type="band2Horz">
      <w:tblPr>
        <w:tblCellMar>
          <w:top w:w="85" w:type="dxa"/>
          <w:left w:w="57" w:type="dxa"/>
          <w:bottom w:w="85" w:type="dxa"/>
          <w:right w:w="57" w:type="dxa"/>
        </w:tblCellMar>
      </w:tblPr>
      <w:tcPr>
        <w:tcBorders>
          <w:bottom w:val="dotted" w:sz="4" w:space="0" w:color="000000" w:themeColor="text1"/>
        </w:tcBorders>
      </w:tcPr>
    </w:tblStylePr>
  </w:style>
  <w:style w:type="paragraph" w:styleId="Aufzhlungszeichen">
    <w:name w:val="List Bullet"/>
    <w:basedOn w:val="Standard"/>
    <w:uiPriority w:val="99"/>
    <w:semiHidden/>
    <w:qFormat/>
    <w:locked/>
    <w:rsid w:val="00951BBB"/>
    <w:pPr>
      <w:numPr>
        <w:numId w:val="5"/>
      </w:numPr>
      <w:contextualSpacing/>
    </w:pPr>
  </w:style>
  <w:style w:type="paragraph" w:styleId="Aufzhlungszeichen4">
    <w:name w:val="List Bullet 4"/>
    <w:basedOn w:val="Standard"/>
    <w:uiPriority w:val="99"/>
    <w:semiHidden/>
    <w:locked/>
    <w:rsid w:val="00951BBB"/>
    <w:pPr>
      <w:numPr>
        <w:numId w:val="3"/>
      </w:numPr>
      <w:contextualSpacing/>
    </w:pPr>
  </w:style>
  <w:style w:type="paragraph" w:styleId="Liste">
    <w:name w:val="List"/>
    <w:uiPriority w:val="99"/>
    <w:unhideWhenUsed/>
    <w:locked/>
    <w:rsid w:val="00246F7D"/>
    <w:pPr>
      <w:spacing w:line="240" w:lineRule="auto"/>
      <w:ind w:left="284" w:hanging="284"/>
      <w:contextualSpacing/>
    </w:pPr>
    <w:rPr>
      <w:rFonts w:ascii="Titillium" w:hAnsi="Titillium"/>
    </w:rPr>
  </w:style>
  <w:style w:type="paragraph" w:styleId="Liste4">
    <w:name w:val="List 4"/>
    <w:basedOn w:val="Standard"/>
    <w:uiPriority w:val="99"/>
    <w:unhideWhenUsed/>
    <w:locked/>
    <w:rsid w:val="00951BBB"/>
    <w:pPr>
      <w:ind w:left="1132" w:hanging="283"/>
      <w:contextualSpacing/>
    </w:pPr>
  </w:style>
  <w:style w:type="paragraph" w:styleId="Aufzhlungszeichen2">
    <w:name w:val="List Bullet 2"/>
    <w:basedOn w:val="Standard"/>
    <w:uiPriority w:val="99"/>
    <w:semiHidden/>
    <w:locked/>
    <w:rsid w:val="00951BBB"/>
    <w:pPr>
      <w:numPr>
        <w:numId w:val="6"/>
      </w:numPr>
      <w:contextualSpacing/>
    </w:pPr>
  </w:style>
  <w:style w:type="paragraph" w:styleId="Aufzhlungszeichen5">
    <w:name w:val="List Bullet 5"/>
    <w:basedOn w:val="Standard"/>
    <w:uiPriority w:val="99"/>
    <w:semiHidden/>
    <w:locked/>
    <w:rsid w:val="00951BBB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semiHidden/>
    <w:locked/>
    <w:rsid w:val="00951BBB"/>
    <w:pPr>
      <w:numPr>
        <w:numId w:val="7"/>
      </w:numPr>
      <w:contextualSpacing/>
    </w:pPr>
  </w:style>
  <w:style w:type="paragraph" w:customStyle="1" w:styleId="Anhang1">
    <w:name w:val="Anhang 1"/>
    <w:next w:val="Anhang2"/>
    <w:link w:val="Anhang1Zchn"/>
    <w:uiPriority w:val="19"/>
    <w:qFormat/>
    <w:rsid w:val="00532CFE"/>
    <w:pPr>
      <w:numPr>
        <w:numId w:val="9"/>
      </w:numPr>
    </w:pPr>
    <w:rPr>
      <w:rFonts w:ascii="Titillium" w:eastAsiaTheme="majorEastAsia" w:hAnsi="Titillium" w:cstheme="majorBidi"/>
      <w:b/>
      <w:color w:val="000000" w:themeColor="text1"/>
      <w:sz w:val="42"/>
      <w:szCs w:val="42"/>
    </w:rPr>
  </w:style>
  <w:style w:type="character" w:customStyle="1" w:styleId="Anhang1Zchn">
    <w:name w:val="Anhang 1 Zchn"/>
    <w:basedOn w:val="berschrift1Zchn"/>
    <w:link w:val="Anhang1"/>
    <w:uiPriority w:val="19"/>
    <w:rsid w:val="00532CFE"/>
    <w:rPr>
      <w:rFonts w:ascii="Titillium" w:eastAsiaTheme="majorEastAsia" w:hAnsi="Titillium" w:cstheme="majorBidi"/>
      <w:b/>
      <w:color w:val="000000" w:themeColor="text1"/>
      <w:sz w:val="42"/>
      <w:szCs w:val="42"/>
    </w:rPr>
  </w:style>
  <w:style w:type="paragraph" w:customStyle="1" w:styleId="Anhang2">
    <w:name w:val="Anhang 2"/>
    <w:next w:val="Anhang3"/>
    <w:link w:val="Anhang2Zchn"/>
    <w:uiPriority w:val="19"/>
    <w:qFormat/>
    <w:rsid w:val="00532CFE"/>
    <w:pPr>
      <w:numPr>
        <w:ilvl w:val="1"/>
        <w:numId w:val="9"/>
      </w:numPr>
      <w:ind w:left="578" w:hanging="578"/>
    </w:pPr>
    <w:rPr>
      <w:rFonts w:ascii="Titillium" w:eastAsiaTheme="majorEastAsia" w:hAnsi="Titillium" w:cstheme="majorBidi"/>
      <w:color w:val="009EE3"/>
      <w:sz w:val="36"/>
      <w:szCs w:val="36"/>
    </w:rPr>
  </w:style>
  <w:style w:type="character" w:customStyle="1" w:styleId="Anhang2Zchn">
    <w:name w:val="Anhang 2 Zchn"/>
    <w:basedOn w:val="berschrift2Zchn"/>
    <w:link w:val="Anhang2"/>
    <w:uiPriority w:val="19"/>
    <w:rsid w:val="00532CFE"/>
    <w:rPr>
      <w:rFonts w:ascii="Titillium" w:eastAsiaTheme="majorEastAsia" w:hAnsi="Titillium" w:cstheme="majorBidi"/>
      <w:color w:val="009EE3"/>
      <w:sz w:val="36"/>
      <w:szCs w:val="36"/>
    </w:rPr>
  </w:style>
  <w:style w:type="paragraph" w:customStyle="1" w:styleId="Anhang3">
    <w:name w:val="Anhang 3"/>
    <w:next w:val="Standard"/>
    <w:uiPriority w:val="19"/>
    <w:qFormat/>
    <w:rsid w:val="00532CFE"/>
    <w:pPr>
      <w:numPr>
        <w:ilvl w:val="2"/>
        <w:numId w:val="9"/>
      </w:numPr>
    </w:pPr>
    <w:rPr>
      <w:rFonts w:ascii="Titillium" w:eastAsiaTheme="majorEastAsia" w:hAnsi="Titillium" w:cstheme="majorBidi"/>
      <w:color w:val="000000" w:themeColor="text1"/>
      <w:sz w:val="28"/>
    </w:rPr>
  </w:style>
  <w:style w:type="paragraph" w:styleId="Verzeichnis4">
    <w:name w:val="toc 4"/>
    <w:basedOn w:val="Standard"/>
    <w:next w:val="Standard"/>
    <w:autoRedefine/>
    <w:uiPriority w:val="39"/>
    <w:locked/>
    <w:rsid w:val="005C33C6"/>
    <w:pPr>
      <w:tabs>
        <w:tab w:val="left" w:pos="1540"/>
        <w:tab w:val="right" w:leader="dot" w:pos="9628"/>
      </w:tabs>
      <w:spacing w:after="100"/>
      <w:ind w:left="658" w:firstLine="51"/>
      <w:contextualSpacing/>
    </w:pPr>
  </w:style>
  <w:style w:type="character" w:customStyle="1" w:styleId="ListenabsatzZchn">
    <w:name w:val="Listenabsatz Zchn"/>
    <w:basedOn w:val="Absatz-Standardschriftart"/>
    <w:link w:val="Listenabsatz"/>
    <w:uiPriority w:val="34"/>
    <w:locked/>
    <w:rsid w:val="00086CE1"/>
    <w:rPr>
      <w:rFonts w:ascii="Titillium" w:hAnsi="Titillium"/>
    </w:rPr>
  </w:style>
  <w:style w:type="paragraph" w:customStyle="1" w:styleId="Grundschrift">
    <w:name w:val="Grundschrift"/>
    <w:basedOn w:val="Standard"/>
    <w:autoRedefine/>
    <w:rsid w:val="00086CE1"/>
    <w:pPr>
      <w:tabs>
        <w:tab w:val="left" w:pos="1200"/>
        <w:tab w:val="left" w:pos="2268"/>
      </w:tabs>
      <w:spacing w:after="0" w:line="280" w:lineRule="exact"/>
    </w:pPr>
    <w:rPr>
      <w:rFonts w:ascii="Calibri" w:eastAsia="Times New Roman" w:hAnsi="Calibri" w:cs="Times New Roman"/>
      <w:b/>
      <w:color w:val="000000"/>
      <w:sz w:val="28"/>
      <w:szCs w:val="20"/>
      <w:lang w:eastAsia="de-DE"/>
    </w:rPr>
  </w:style>
  <w:style w:type="table" w:customStyle="1" w:styleId="BbcLinksbndig">
    <w:name w:val="Bbc Linksbündig"/>
    <w:basedOn w:val="NormaleTabelle"/>
    <w:uiPriority w:val="99"/>
    <w:rsid w:val="00692806"/>
    <w:pPr>
      <w:spacing w:after="0" w:line="240" w:lineRule="auto"/>
    </w:pPr>
    <w:tblPr>
      <w:tblBorders>
        <w:insideH w:val="dotted" w:sz="4" w:space="0" w:color="auto"/>
      </w:tblBorders>
    </w:tblPr>
    <w:tblStylePr w:type="firstCol">
      <w:rPr>
        <w:rFonts w:ascii="Titillium" w:hAnsi="Titillium"/>
        <w:color w:val="009EE1"/>
      </w:rPr>
      <w:tblPr/>
      <w:tcPr>
        <w:tcBorders>
          <w:top w:val="nil"/>
          <w:left w:val="nil"/>
          <w:bottom w:val="nil"/>
          <w:right w:val="single" w:sz="2" w:space="0" w:color="auto"/>
          <w:insideH w:val="nil"/>
          <w:insideV w:val="nil"/>
          <w:tl2br w:val="nil"/>
          <w:tr2bl w:val="nil"/>
        </w:tcBorders>
      </w:tcPr>
    </w:tblStylePr>
  </w:style>
  <w:style w:type="paragraph" w:customStyle="1" w:styleId="Tabelle">
    <w:name w:val="Tabelle"/>
    <w:basedOn w:val="Standard"/>
    <w:qFormat/>
    <w:rsid w:val="00692806"/>
    <w:pPr>
      <w:spacing w:before="60" w:after="60"/>
    </w:pPr>
  </w:style>
  <w:style w:type="table" w:styleId="Gitternetztabelle3Akzent3">
    <w:name w:val="Grid Table 3 Accent 3"/>
    <w:basedOn w:val="NormaleTabelle"/>
    <w:uiPriority w:val="48"/>
    <w:rsid w:val="00135E16"/>
    <w:pPr>
      <w:spacing w:after="0" w:line="240" w:lineRule="auto"/>
    </w:pPr>
    <w:tblPr>
      <w:tblStyleRowBandSize w:val="1"/>
      <w:tblStyleColBandSize w:val="1"/>
      <w:tblBorders>
        <w:top w:val="single" w:sz="4" w:space="0" w:color="96D5E5" w:themeColor="accent3" w:themeTint="99"/>
        <w:left w:val="single" w:sz="4" w:space="0" w:color="96D5E5" w:themeColor="accent3" w:themeTint="99"/>
        <w:bottom w:val="single" w:sz="4" w:space="0" w:color="96D5E5" w:themeColor="accent3" w:themeTint="99"/>
        <w:right w:val="single" w:sz="4" w:space="0" w:color="96D5E5" w:themeColor="accent3" w:themeTint="99"/>
        <w:insideH w:val="single" w:sz="4" w:space="0" w:color="96D5E5" w:themeColor="accent3" w:themeTint="99"/>
        <w:insideV w:val="single" w:sz="4" w:space="0" w:color="96D5E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1F6" w:themeFill="accent3" w:themeFillTint="33"/>
      </w:tcPr>
    </w:tblStylePr>
    <w:tblStylePr w:type="band1Horz">
      <w:tblPr/>
      <w:tcPr>
        <w:shd w:val="clear" w:color="auto" w:fill="DCF1F6" w:themeFill="accent3" w:themeFillTint="33"/>
      </w:tcPr>
    </w:tblStylePr>
    <w:tblStylePr w:type="neCell">
      <w:tblPr/>
      <w:tcPr>
        <w:tcBorders>
          <w:bottom w:val="single" w:sz="4" w:space="0" w:color="96D5E5" w:themeColor="accent3" w:themeTint="99"/>
        </w:tcBorders>
      </w:tcPr>
    </w:tblStylePr>
    <w:tblStylePr w:type="nwCell">
      <w:tblPr/>
      <w:tcPr>
        <w:tcBorders>
          <w:bottom w:val="single" w:sz="4" w:space="0" w:color="96D5E5" w:themeColor="accent3" w:themeTint="99"/>
        </w:tcBorders>
      </w:tcPr>
    </w:tblStylePr>
    <w:tblStylePr w:type="seCell">
      <w:tblPr/>
      <w:tcPr>
        <w:tcBorders>
          <w:top w:val="single" w:sz="4" w:space="0" w:color="96D5E5" w:themeColor="accent3" w:themeTint="99"/>
        </w:tcBorders>
      </w:tcPr>
    </w:tblStylePr>
    <w:tblStylePr w:type="swCell">
      <w:tblPr/>
      <w:tcPr>
        <w:tcBorders>
          <w:top w:val="single" w:sz="4" w:space="0" w:color="96D5E5" w:themeColor="accent3" w:themeTint="99"/>
        </w:tcBorders>
      </w:tcPr>
    </w:tblStylePr>
  </w:style>
  <w:style w:type="table" w:styleId="TabellemithellemGitternetz">
    <w:name w:val="Grid Table Light"/>
    <w:basedOn w:val="NormaleTabelle"/>
    <w:uiPriority w:val="40"/>
    <w:rsid w:val="00CD5D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locked/>
    <w:rsid w:val="00CD5D15"/>
    <w:pPr>
      <w:spacing w:after="200"/>
    </w:pPr>
    <w:rPr>
      <w:i/>
      <w:iCs/>
      <w:color w:val="565656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2806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649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062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40274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4600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1048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6046">
          <w:marLeft w:val="112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32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58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0046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403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7587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2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740">
          <w:marLeft w:val="108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bbc-be.local\data\Dienste\Vorlagen\Intern\Dokumentation-Vorlage.dotx" TargetMode="External"/></Relationships>
</file>

<file path=word/theme/theme1.xml><?xml version="1.0" encoding="utf-8"?>
<a:theme xmlns:a="http://schemas.openxmlformats.org/drawingml/2006/main" name="Office">
  <a:themeElements>
    <a:clrScheme name="Diagrammfarben">
      <a:dk1>
        <a:sysClr val="windowText" lastClr="000000"/>
      </a:dk1>
      <a:lt1>
        <a:sysClr val="window" lastClr="FFFFFF"/>
      </a:lt1>
      <a:dk2>
        <a:srgbClr val="565656"/>
      </a:dk2>
      <a:lt2>
        <a:srgbClr val="E7E6E6"/>
      </a:lt2>
      <a:accent1>
        <a:srgbClr val="C93E34"/>
      </a:accent1>
      <a:accent2>
        <a:srgbClr val="994B9B"/>
      </a:accent2>
      <a:accent3>
        <a:srgbClr val="51BAD5"/>
      </a:accent3>
      <a:accent4>
        <a:srgbClr val="F2AC42"/>
      </a:accent4>
      <a:accent5>
        <a:srgbClr val="283155"/>
      </a:accent5>
      <a:accent6>
        <a:srgbClr val="559B47"/>
      </a:accent6>
      <a:hlink>
        <a:srgbClr val="009EE3"/>
      </a:hlink>
      <a:folHlink>
        <a:srgbClr val="009EE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3ACCC-2D0B-4581-B64F-EB6AEB75B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Dokumentation-Vorlage.dotx</Template>
  <TotalTime>0</TotalTime>
  <Pages>15</Pages>
  <Words>1254</Words>
  <Characters>7905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Betriebsdokumentation</vt:lpstr>
    </vt:vector>
  </TitlesOfParts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Betriebsdokumentation</dc:title>
  <dc:subject/>
  <dc:creator>Grimbühler Marc</dc:creator>
  <cp:keywords/>
  <dc:description/>
  <cp:lastModifiedBy>Strecker Simon</cp:lastModifiedBy>
  <cp:revision>102</cp:revision>
  <dcterms:created xsi:type="dcterms:W3CDTF">2017-11-20T07:46:00Z</dcterms:created>
  <dcterms:modified xsi:type="dcterms:W3CDTF">2018-01-16T09:56:00Z</dcterms:modified>
</cp:coreProperties>
</file>